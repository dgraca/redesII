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A9F9" w14:textId="35C095B0" w:rsidR="00750AA2" w:rsidRPr="00FA5B86" w:rsidRDefault="003F161B" w:rsidP="00E07484">
      <w:pPr>
        <w:spacing w:line="360" w:lineRule="auto"/>
        <w:jc w:val="both"/>
      </w:pPr>
      <w:r w:rsidRPr="00FA5B86">
        <w:rPr>
          <w:noProof/>
        </w:rPr>
        <w:drawing>
          <wp:anchor distT="0" distB="0" distL="114300" distR="114300" simplePos="0" relativeHeight="251665920" behindDoc="1" locked="0" layoutInCell="1" allowOverlap="1" wp14:anchorId="66A61093" wp14:editId="383B50D0">
            <wp:simplePos x="0" y="0"/>
            <wp:positionH relativeFrom="margin">
              <wp:align>center</wp:align>
            </wp:positionH>
            <wp:positionV relativeFrom="paragraph">
              <wp:posOffset>10491</wp:posOffset>
            </wp:positionV>
            <wp:extent cx="4619625" cy="993775"/>
            <wp:effectExtent l="0" t="0" r="9525" b="0"/>
            <wp:wrapTight wrapText="bothSides">
              <wp:wrapPolygon edited="0">
                <wp:start x="0" y="0"/>
                <wp:lineTo x="0" y="21117"/>
                <wp:lineTo x="21555" y="21117"/>
                <wp:lineTo x="21555" y="0"/>
                <wp:lineTo x="0" y="0"/>
              </wp:wrapPolygon>
            </wp:wrapTight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456" w:rsidRPr="00FA5B86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0" allowOverlap="1" wp14:anchorId="451114B2" wp14:editId="1DBF9137">
                <wp:simplePos x="0" y="0"/>
                <wp:positionH relativeFrom="margin">
                  <wp:posOffset>-502497</wp:posOffset>
                </wp:positionH>
                <wp:positionV relativeFrom="margin">
                  <wp:posOffset>7081520</wp:posOffset>
                </wp:positionV>
                <wp:extent cx="6747934" cy="1193800"/>
                <wp:effectExtent l="0" t="0" r="0" b="0"/>
                <wp:wrapNone/>
                <wp:docPr id="16" name="Rectângu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7934" cy="1193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44E439B" w14:textId="02D0D4B5" w:rsidR="006A5EA4" w:rsidRDefault="0089457C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id w:val="1633363672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F161B"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98488BF" w14:textId="77777777" w:rsidR="006A5EA4" w:rsidRDefault="006A5EA4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</w:p>
                          <w:p w14:paraId="5C7ECF64" w14:textId="108116BF" w:rsidR="006A5EA4" w:rsidRDefault="0089457C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</w:pPr>
                            <w:sdt>
                              <w:sdtPr>
                                <w:id w:val="188560529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 'de' MMMM 'de' yyyy"/>
                                  <w:lid w:val="pt-P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3F161B">
                                  <w:t>2021/2022</w:t>
                                </w:r>
                              </w:sdtContent>
                            </w:sdt>
                          </w:p>
                          <w:p w14:paraId="07E71E87" w14:textId="0074B2E5" w:rsidR="006A5EA4" w:rsidRDefault="0089457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sdt>
                              <w:sdtPr>
                                <w:id w:val="-1547981745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50AA2">
                                  <w:t>Daniel</w:t>
                                </w:r>
                                <w:r w:rsidR="003F161B">
                                  <w:t xml:space="preserve"> </w:t>
                                </w:r>
                                <w:r w:rsidR="00750AA2">
                                  <w:t>Graça</w:t>
                                </w:r>
                                <w:r w:rsidR="003F161B">
                                  <w:t>, n</w:t>
                                </w:r>
                                <w:r w:rsidR="003B0716">
                                  <w:t>.</w:t>
                                </w:r>
                                <w:r w:rsidR="003F161B">
                                  <w:t>º 20948</w:t>
                                </w:r>
                              </w:sdtContent>
                            </w:sdt>
                          </w:p>
                          <w:p w14:paraId="6186B511" w14:textId="7F732C3A" w:rsidR="00C746AC" w:rsidRDefault="003F161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Guilherme Lourenço, n</w:t>
                            </w:r>
                            <w:r w:rsidR="003B0716">
                              <w:t>.</w:t>
                            </w:r>
                            <w:r>
                              <w:t>º 23053</w:t>
                            </w:r>
                          </w:p>
                          <w:p w14:paraId="3269237A" w14:textId="6B5914E6" w:rsidR="00BD71FB" w:rsidRDefault="00BD71F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Grupo 9</w:t>
                            </w: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451114B2" id="Rectângulo 618" o:spid="_x0000_s1026" style="position:absolute;left:0;text-align:left;margin-left:-39.55pt;margin-top:557.6pt;width:531.35pt;height:94pt;z-index:251650560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" o:allowincell="f" filled="f" stroked="f" strokeweight=".25pt">
                <v:textbox style="mso-fit-shape-to-text:t" inset=",18pt,,18pt">
                  <w:txbxContent>
                    <w:p w14:paraId="644E439B" w14:textId="02D0D4B5" w:rsidR="006A5EA4" w:rsidRDefault="0089457C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633363672"/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F161B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298488BF" w14:textId="77777777" w:rsidR="006A5EA4" w:rsidRDefault="006A5EA4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14:paraId="5C7ECF64" w14:textId="108116BF" w:rsidR="006A5EA4" w:rsidRDefault="0089457C">
                      <w:pPr>
                        <w:pStyle w:val="NoSpacing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88560529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 'de' MMMM 'de' yyyy"/>
                            <w:lid w:val="pt-P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3F161B">
                            <w:t>2021/2022</w:t>
                          </w:r>
                        </w:sdtContent>
                      </w:sdt>
                    </w:p>
                    <w:p w14:paraId="07E71E87" w14:textId="0074B2E5" w:rsidR="006A5EA4" w:rsidRDefault="0089457C">
                      <w:pPr>
                        <w:pStyle w:val="NoSpacing"/>
                        <w:spacing w:line="276" w:lineRule="auto"/>
                        <w:jc w:val="center"/>
                      </w:pPr>
                      <w:sdt>
                        <w:sdtPr>
                          <w:id w:val="-154798174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750AA2">
                            <w:t>Daniel</w:t>
                          </w:r>
                          <w:r w:rsidR="003F161B">
                            <w:t xml:space="preserve"> </w:t>
                          </w:r>
                          <w:r w:rsidR="00750AA2">
                            <w:t>Graça</w:t>
                          </w:r>
                          <w:r w:rsidR="003F161B">
                            <w:t>, n</w:t>
                          </w:r>
                          <w:r w:rsidR="003B0716">
                            <w:t>.</w:t>
                          </w:r>
                          <w:r w:rsidR="003F161B">
                            <w:t>º 20948</w:t>
                          </w:r>
                        </w:sdtContent>
                      </w:sdt>
                    </w:p>
                    <w:p w14:paraId="6186B511" w14:textId="7F732C3A" w:rsidR="00C746AC" w:rsidRDefault="003F161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Guilherme Lourenço, n</w:t>
                      </w:r>
                      <w:r w:rsidR="003B0716">
                        <w:t>.</w:t>
                      </w:r>
                      <w:r>
                        <w:t>º 23053</w:t>
                      </w:r>
                    </w:p>
                    <w:p w14:paraId="3269237A" w14:textId="6B5914E6" w:rsidR="00BD71FB" w:rsidRDefault="00BD71F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Grupo 9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1664A15E" wp14:editId="2D8F5E2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Forma Automática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4DD5E564" id="Forma Automática 622" o:spid="_x0000_s1026" style="position:absolute;margin-left:0;margin-top:0;width:561.35pt;height:742.95pt;z-index:25166489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BFFau8xQIAAMU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701BD130" wp14:editId="763502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ângulo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262456" w14:paraId="2C92DBF8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B404B3B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646C977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190D8227" w14:textId="2F22F0A3" w:rsidR="006A5EA4" w:rsidRDefault="0089457C" w:rsidP="007E0FDA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  <w:id w:val="-1134635496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Redes de Dados II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62456" w14:paraId="5A72A4D9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4ABB604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ACBF539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7B2AFA29" w14:textId="609910BA" w:rsidR="006A5EA4" w:rsidRDefault="0089457C" w:rsidP="00262456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-1237936117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Trabalho Prático </w:t>
                                          </w:r>
                                          <w:r w:rsidR="00EA6B6D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3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D8B6F23" w14:textId="77777777" w:rsidR="006A5EA4" w:rsidRDefault="006A5EA4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01BD130" id="Rectângulo 619" o:spid="_x0000_s1027" style="position:absolute;left:0;text-align:left;margin-left:0;margin-top:0;width:561.1pt;height:173.7pt;z-index:25165772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262456" w14:paraId="2C92DBF8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B404B3B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646C977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190D8227" w14:textId="2F22F0A3" w:rsidR="006A5EA4" w:rsidRDefault="0089457C" w:rsidP="007E0FDA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id w:val="-113463549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Redes de Dados II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62456" w14:paraId="5A72A4D9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4ABB604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ACBF539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7B2AFA29" w14:textId="609910BA" w:rsidR="006A5EA4" w:rsidRDefault="0089457C" w:rsidP="00262456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-123793611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Trabalho Prático </w:t>
                                    </w:r>
                                    <w:r w:rsidR="00EA6B6D">
                                      <w:rPr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D8B6F23" w14:textId="77777777" w:rsidR="006A5EA4" w:rsidRDefault="006A5EA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</w:p>
    <w:p w14:paraId="75DC6A34" w14:textId="77777777" w:rsidR="00484B4A" w:rsidRPr="00FA5B86" w:rsidRDefault="00750AA2" w:rsidP="00484B4A">
      <w:pPr>
        <w:spacing w:after="200" w:line="360" w:lineRule="auto"/>
        <w:jc w:val="both"/>
      </w:pPr>
      <w:r w:rsidRPr="00FA5B86">
        <w:br w:type="page"/>
      </w:r>
    </w:p>
    <w:p w14:paraId="23E3484D" w14:textId="77777777" w:rsidR="009A5DFC" w:rsidRPr="00FA5B86" w:rsidRDefault="009A5DFC">
      <w:pPr>
        <w:spacing w:after="200"/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="Times New Roman"/>
          <w:color w:val="000000" w:themeColor="text1"/>
          <w:sz w:val="22"/>
          <w:szCs w:val="20"/>
          <w:lang w:val="pt-PT" w:eastAsia="pt-PT"/>
        </w:rPr>
        <w:id w:val="41251835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</w:rPr>
      </w:sdtEndPr>
      <w:sdtContent>
        <w:p w14:paraId="61596BBE" w14:textId="77777777" w:rsidR="009B02B0" w:rsidRPr="00FA5B86" w:rsidRDefault="009B02B0" w:rsidP="009B02B0">
          <w:pPr>
            <w:pStyle w:val="TOCHeading"/>
            <w:jc w:val="center"/>
            <w:rPr>
              <w:lang w:val="pt-PT"/>
            </w:rPr>
          </w:pPr>
          <w:r w:rsidRPr="00FA5B86">
            <w:rPr>
              <w:lang w:val="pt-PT"/>
            </w:rPr>
            <w:t>Índice</w:t>
          </w:r>
        </w:p>
        <w:p w14:paraId="5473C499" w14:textId="7B550643" w:rsidR="00875DB5" w:rsidRDefault="00F531D1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07158" w:history="1">
            <w:r w:rsidR="00875DB5" w:rsidRPr="001B2C15">
              <w:rPr>
                <w:rStyle w:val="Hyperlink"/>
                <w:noProof/>
              </w:rPr>
              <w:t>Objetivos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_Toc101907158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2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784A0CA7" w14:textId="66A13B7A" w:rsidR="00875DB5" w:rsidRDefault="0089457C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59" w:history="1">
            <w:r w:rsidR="00875DB5" w:rsidRPr="001B2C15">
              <w:rPr>
                <w:rStyle w:val="Hyperlink"/>
                <w:noProof/>
              </w:rPr>
              <w:t>Cenário único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_Toc101907159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3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4BD45229" w14:textId="333A2941" w:rsidR="00875DB5" w:rsidRDefault="0089457C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0" w:history="1">
            <w:r w:rsidR="00875DB5" w:rsidRPr="001B2C15">
              <w:rPr>
                <w:rStyle w:val="Hyperlink"/>
                <w:bCs/>
                <w:noProof/>
              </w:rPr>
              <w:t>Topologia da rede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_Toc101907160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3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2B60D386" w14:textId="6435AC59" w:rsidR="00875DB5" w:rsidRDefault="0089457C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1" w:history="1">
            <w:r w:rsidR="00875DB5" w:rsidRPr="001B2C15">
              <w:rPr>
                <w:rStyle w:val="Hyperlink"/>
                <w:bCs/>
                <w:noProof/>
              </w:rPr>
              <w:t>Tabela de endereçamento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_Toc101907161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4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3C9F9359" w14:textId="78DFED13" w:rsidR="00875DB5" w:rsidRDefault="0089457C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2" w:history="1">
            <w:r w:rsidR="00875DB5" w:rsidRPr="001B2C15">
              <w:rPr>
                <w:rStyle w:val="Hyperlink"/>
                <w:bCs/>
                <w:noProof/>
              </w:rPr>
              <w:t>Parte 1: Montagem da rede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_Toc101907162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5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50E484BD" w14:textId="4C6533E6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3" w:history="1">
            <w:r w:rsidR="00875DB5" w:rsidRPr="001B2C15">
              <w:rPr>
                <w:rStyle w:val="Hyperlink"/>
                <w:noProof/>
              </w:rPr>
              <w:t>Passo 1: Ligação dos cabos entre equipamentos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_Toc101907163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5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69C52478" w14:textId="4617C587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4" w:history="1">
            <w:r w:rsidR="00875DB5" w:rsidRPr="001B2C15">
              <w:rPr>
                <w:rStyle w:val="Hyperlink"/>
                <w:noProof/>
              </w:rPr>
              <w:t>Passo 2: Preparar as configurações básicas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_Toc101907164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6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4B14F951" w14:textId="16F91F5F" w:rsidR="00875DB5" w:rsidRDefault="0089457C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5" w:history="1">
            <w:r w:rsidR="00875DB5" w:rsidRPr="001B2C15">
              <w:rPr>
                <w:rStyle w:val="Hyperlink"/>
                <w:bCs/>
                <w:noProof/>
              </w:rPr>
              <w:t>Parte 2: Configuração da multiárea OSPFv2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_Toc101907165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13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7EAD7D93" w14:textId="7F1755C7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6" w:history="1">
            <w:r w:rsidR="00875DB5" w:rsidRPr="001B2C15">
              <w:rPr>
                <w:rStyle w:val="Hyperlink"/>
                <w:noProof/>
              </w:rPr>
              <w:t xml:space="preserve">Passo 1: Configurar OSPF em todos os routers e </w:t>
            </w:r>
            <w:r w:rsidR="00875DB5" w:rsidRPr="001B2C15">
              <w:rPr>
                <w:rStyle w:val="Hyperlink"/>
                <w:i/>
                <w:iCs/>
                <w:noProof/>
              </w:rPr>
              <w:t>switches L3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_Toc101907166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13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60B778D8" w14:textId="678BE22D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7" w:history="1">
            <w:r w:rsidR="00875DB5" w:rsidRPr="001B2C15">
              <w:rPr>
                <w:rStyle w:val="Hyperlink"/>
                <w:noProof/>
              </w:rPr>
              <w:t>Passo 2: Verificar conectividade ponto-a-ponto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_Toc101907167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15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79A3EDD4" w14:textId="7DAE97A5" w:rsidR="00875DB5" w:rsidRDefault="0089457C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8" w:history="1">
            <w:r w:rsidR="00875DB5" w:rsidRPr="001B2C15">
              <w:rPr>
                <w:rStyle w:val="Hyperlink"/>
                <w:bCs/>
                <w:noProof/>
              </w:rPr>
              <w:t xml:space="preserve">Parte 3: Explorar anúncios </w:t>
            </w:r>
            <w:r w:rsidR="00875DB5" w:rsidRPr="001B2C15">
              <w:rPr>
                <w:rStyle w:val="Hyperlink"/>
                <w:bCs/>
                <w:i/>
                <w:iCs/>
                <w:noProof/>
              </w:rPr>
              <w:t>Link State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_Toc101907168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16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20E7C56B" w14:textId="7D9D8FB2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69" w:history="1">
            <w:r w:rsidR="00875DB5" w:rsidRPr="001B2C15">
              <w:rPr>
                <w:rStyle w:val="Hyperlink"/>
                <w:noProof/>
              </w:rPr>
              <w:t xml:space="preserve">Passo 1: Verificar OSPF e explorar LSAs no </w:t>
            </w:r>
            <w:r w:rsidR="00875DB5" w:rsidRPr="001B2C15">
              <w:rPr>
                <w:rStyle w:val="Hyperlink"/>
                <w:i/>
                <w:iCs/>
                <w:noProof/>
              </w:rPr>
              <w:t xml:space="preserve">switch </w:t>
            </w:r>
            <w:r w:rsidR="00875DB5" w:rsidRPr="001B2C15">
              <w:rPr>
                <w:rStyle w:val="Hyperlink"/>
                <w:noProof/>
              </w:rPr>
              <w:t>D1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_Toc101907169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16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768D66D2" w14:textId="35F2A9CE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0" w:history="1">
            <w:r w:rsidR="00875DB5" w:rsidRPr="001B2C15">
              <w:rPr>
                <w:rStyle w:val="Hyperlink"/>
                <w:noProof/>
              </w:rPr>
              <w:t xml:space="preserve">Passo 2: Verificar OSPF e explorar </w:t>
            </w:r>
            <w:r w:rsidR="00875DB5" w:rsidRPr="001B2C15">
              <w:rPr>
                <w:rStyle w:val="Hyperlink"/>
                <w:i/>
                <w:iCs/>
                <w:noProof/>
              </w:rPr>
              <w:t>LSAs</w:t>
            </w:r>
            <w:r w:rsidR="00875DB5" w:rsidRPr="001B2C15">
              <w:rPr>
                <w:rStyle w:val="Hyperlink"/>
                <w:noProof/>
              </w:rPr>
              <w:t xml:space="preserve"> no </w:t>
            </w:r>
            <w:r w:rsidR="00875DB5" w:rsidRPr="001B2C15">
              <w:rPr>
                <w:rStyle w:val="Hyperlink"/>
                <w:i/>
                <w:iCs/>
                <w:noProof/>
              </w:rPr>
              <w:t>ABR</w:t>
            </w:r>
            <w:r w:rsidR="00875DB5" w:rsidRPr="001B2C15">
              <w:rPr>
                <w:rStyle w:val="Hyperlink"/>
                <w:noProof/>
              </w:rPr>
              <w:t xml:space="preserve"> (</w:t>
            </w:r>
            <w:r w:rsidR="00875DB5" w:rsidRPr="001B2C15">
              <w:rPr>
                <w:rStyle w:val="Hyperlink"/>
                <w:i/>
                <w:iCs/>
                <w:noProof/>
              </w:rPr>
              <w:t>Area Border Router</w:t>
            </w:r>
            <w:r w:rsidR="00875DB5" w:rsidRPr="001B2C15">
              <w:rPr>
                <w:rStyle w:val="Hyperlink"/>
                <w:noProof/>
              </w:rPr>
              <w:t>) Router 1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_Toc101907170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20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29AE7509" w14:textId="76F137C8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1" w:history="1">
            <w:r w:rsidR="00875DB5" w:rsidRPr="001B2C15">
              <w:rPr>
                <w:rStyle w:val="Hyperlink"/>
                <w:noProof/>
              </w:rPr>
              <w:t xml:space="preserve">Passo 3: Verificar OSPF e explorar </w:t>
            </w:r>
            <w:r w:rsidR="00875DB5" w:rsidRPr="001B2C15">
              <w:rPr>
                <w:rStyle w:val="Hyperlink"/>
                <w:i/>
                <w:iCs/>
                <w:noProof/>
              </w:rPr>
              <w:t>LSAs</w:t>
            </w:r>
            <w:r w:rsidR="00875DB5" w:rsidRPr="001B2C15">
              <w:rPr>
                <w:rStyle w:val="Hyperlink"/>
                <w:noProof/>
              </w:rPr>
              <w:t xml:space="preserve"> no ASBR (</w:t>
            </w:r>
            <w:r w:rsidR="00875DB5" w:rsidRPr="001B2C15">
              <w:rPr>
                <w:rStyle w:val="Hyperlink"/>
                <w:i/>
                <w:iCs/>
                <w:noProof/>
              </w:rPr>
              <w:t>Autonomous System Boundary Router</w:t>
            </w:r>
            <w:r w:rsidR="00875DB5" w:rsidRPr="001B2C15">
              <w:rPr>
                <w:rStyle w:val="Hyperlink"/>
                <w:noProof/>
              </w:rPr>
              <w:t>) Router 2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_Toc101907171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25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24CC9FBB" w14:textId="22FC7D41" w:rsidR="00875DB5" w:rsidRDefault="0089457C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2" w:history="1">
            <w:r w:rsidR="00875DB5" w:rsidRPr="001B2C15">
              <w:rPr>
                <w:rStyle w:val="Hyperlink"/>
                <w:bCs/>
                <w:noProof/>
              </w:rPr>
              <w:t xml:space="preserve">Parte 4: Otimizações </w:t>
            </w:r>
            <w:r w:rsidR="00875DB5" w:rsidRPr="001B2C15">
              <w:rPr>
                <w:rStyle w:val="Hyperlink"/>
                <w:bCs/>
                <w:i/>
                <w:iCs/>
                <w:noProof/>
              </w:rPr>
              <w:t>Link State Database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_Toc101907172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29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59188B05" w14:textId="36F395C3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3" w:history="1">
            <w:r w:rsidR="00875DB5" w:rsidRPr="001B2C15">
              <w:rPr>
                <w:rStyle w:val="Hyperlink"/>
                <w:noProof/>
              </w:rPr>
              <w:t xml:space="preserve">Passo 1: Configurar a área 1 como uma área </w:t>
            </w:r>
            <w:r w:rsidR="00875DB5" w:rsidRPr="001B2C15">
              <w:rPr>
                <w:rStyle w:val="Hyperlink"/>
                <w:bCs/>
                <w:i/>
                <w:iCs/>
                <w:noProof/>
              </w:rPr>
              <w:t>stub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_Toc101907173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29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1D9A209A" w14:textId="396C1792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4" w:history="1">
            <w:r w:rsidR="00875DB5" w:rsidRPr="001B2C15">
              <w:rPr>
                <w:rStyle w:val="Hyperlink"/>
                <w:noProof/>
              </w:rPr>
              <w:t xml:space="preserve">Passo 2: Verificar as diferenças </w:t>
            </w:r>
            <w:r w:rsidR="00875DB5" w:rsidRPr="001B2C15">
              <w:rPr>
                <w:rStyle w:val="Hyperlink"/>
                <w:i/>
                <w:iCs/>
                <w:noProof/>
              </w:rPr>
              <w:t>Link State Database</w:t>
            </w:r>
            <w:r w:rsidR="00875DB5" w:rsidRPr="001B2C15">
              <w:rPr>
                <w:rStyle w:val="Hyperlink"/>
                <w:noProof/>
              </w:rPr>
              <w:t xml:space="preserve"> no router 1 e </w:t>
            </w:r>
            <w:r w:rsidR="00875DB5" w:rsidRPr="001B2C15">
              <w:rPr>
                <w:rStyle w:val="Hyperlink"/>
                <w:i/>
                <w:iCs/>
                <w:noProof/>
              </w:rPr>
              <w:t>switch</w:t>
            </w:r>
            <w:r w:rsidR="00875DB5" w:rsidRPr="001B2C15">
              <w:rPr>
                <w:rStyle w:val="Hyperlink"/>
                <w:noProof/>
              </w:rPr>
              <w:t xml:space="preserve"> D1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_Toc101907174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30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3CE168FF" w14:textId="29BFB848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5" w:history="1">
            <w:r w:rsidR="00875DB5" w:rsidRPr="001B2C15">
              <w:rPr>
                <w:rStyle w:val="Hyperlink"/>
                <w:noProof/>
              </w:rPr>
              <w:t xml:space="preserve">Passo 3: Configurar a área 2 como área </w:t>
            </w:r>
            <w:r w:rsidR="00875DB5" w:rsidRPr="001B2C15">
              <w:rPr>
                <w:rStyle w:val="Hyperlink"/>
                <w:bCs/>
                <w:i/>
                <w:iCs/>
                <w:noProof/>
              </w:rPr>
              <w:t>totally stub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_Toc101907175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32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2E85C931" w14:textId="3245726B" w:rsidR="00875DB5" w:rsidRDefault="0089457C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6" w:history="1">
            <w:r w:rsidR="00875DB5" w:rsidRPr="001B2C15">
              <w:rPr>
                <w:rStyle w:val="Hyperlink"/>
                <w:noProof/>
              </w:rPr>
              <w:t xml:space="preserve">Passo 4: Verificar as diferenças </w:t>
            </w:r>
            <w:r w:rsidR="00875DB5" w:rsidRPr="001B2C15">
              <w:rPr>
                <w:rStyle w:val="Hyperlink"/>
                <w:i/>
                <w:iCs/>
                <w:noProof/>
              </w:rPr>
              <w:t>Link State Database</w:t>
            </w:r>
            <w:r w:rsidR="00875DB5" w:rsidRPr="001B2C15">
              <w:rPr>
                <w:rStyle w:val="Hyperlink"/>
                <w:noProof/>
              </w:rPr>
              <w:t xml:space="preserve"> no router 3 e </w:t>
            </w:r>
            <w:r w:rsidR="00875DB5" w:rsidRPr="001B2C15">
              <w:rPr>
                <w:rStyle w:val="Hyperlink"/>
                <w:i/>
                <w:iCs/>
                <w:noProof/>
              </w:rPr>
              <w:t>switch</w:t>
            </w:r>
            <w:r w:rsidR="00875DB5" w:rsidRPr="001B2C15">
              <w:rPr>
                <w:rStyle w:val="Hyperlink"/>
                <w:noProof/>
              </w:rPr>
              <w:t xml:space="preserve"> D2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_Toc101907176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33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5D842C60" w14:textId="122D7195" w:rsidR="00875DB5" w:rsidRDefault="0089457C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1907177" w:history="1">
            <w:r w:rsidR="00875DB5" w:rsidRPr="001B2C15">
              <w:rPr>
                <w:rStyle w:val="Hyperlink"/>
                <w:noProof/>
              </w:rPr>
              <w:t>Conclusão</w:t>
            </w:r>
            <w:r w:rsidR="00875DB5">
              <w:rPr>
                <w:noProof/>
                <w:webHidden/>
              </w:rPr>
              <w:tab/>
            </w:r>
            <w:r w:rsidR="00875DB5">
              <w:rPr>
                <w:noProof/>
                <w:webHidden/>
              </w:rPr>
              <w:fldChar w:fldCharType="begin"/>
            </w:r>
            <w:r w:rsidR="00875DB5">
              <w:rPr>
                <w:noProof/>
                <w:webHidden/>
              </w:rPr>
              <w:instrText xml:space="preserve"> PAGEREF _Toc101907177 \h </w:instrText>
            </w:r>
            <w:r w:rsidR="00875DB5">
              <w:rPr>
                <w:noProof/>
                <w:webHidden/>
              </w:rPr>
            </w:r>
            <w:r w:rsidR="00875DB5">
              <w:rPr>
                <w:noProof/>
                <w:webHidden/>
              </w:rPr>
              <w:fldChar w:fldCharType="separate"/>
            </w:r>
            <w:r w:rsidR="00875DB5">
              <w:rPr>
                <w:noProof/>
                <w:webHidden/>
              </w:rPr>
              <w:t>34</w:t>
            </w:r>
            <w:r w:rsidR="00875DB5">
              <w:rPr>
                <w:noProof/>
                <w:webHidden/>
              </w:rPr>
              <w:fldChar w:fldCharType="end"/>
            </w:r>
          </w:hyperlink>
        </w:p>
        <w:p w14:paraId="48C62B3B" w14:textId="32A734F8" w:rsidR="009B02B0" w:rsidRPr="00FA5B86" w:rsidRDefault="00F531D1">
          <w:r>
            <w:rPr>
              <w:color w:val="9B2D1F" w:themeColor="accent2"/>
            </w:rPr>
            <w:fldChar w:fldCharType="end"/>
          </w:r>
        </w:p>
      </w:sdtContent>
    </w:sdt>
    <w:p w14:paraId="75755C30" w14:textId="77777777" w:rsidR="00255099" w:rsidRPr="00FA5B86" w:rsidRDefault="00255099">
      <w:pPr>
        <w:spacing w:after="200"/>
        <w:rPr>
          <w:rFonts w:cs="Arial"/>
          <w:b/>
          <w:szCs w:val="24"/>
        </w:rPr>
      </w:pPr>
    </w:p>
    <w:p w14:paraId="325E818B" w14:textId="77777777" w:rsidR="009A5DFC" w:rsidRPr="00FA5B86" w:rsidRDefault="009A5DFC">
      <w:pPr>
        <w:spacing w:after="200"/>
        <w:rPr>
          <w:rFonts w:cs="Arial"/>
          <w:b/>
          <w:szCs w:val="24"/>
        </w:rPr>
      </w:pPr>
      <w:r w:rsidRPr="00FA5B86">
        <w:rPr>
          <w:rFonts w:cs="Arial"/>
          <w:b/>
          <w:szCs w:val="24"/>
        </w:rPr>
        <w:br w:type="page"/>
      </w:r>
    </w:p>
    <w:p w14:paraId="488CD3BF" w14:textId="61B124D1" w:rsidR="00750AA2" w:rsidRDefault="00EF6F52" w:rsidP="0056154C">
      <w:pPr>
        <w:pStyle w:val="Heading1"/>
        <w:jc w:val="center"/>
      </w:pPr>
      <w:bookmarkStart w:id="0" w:name="_Toc101907158"/>
      <w:r w:rsidRPr="00FA5B86">
        <w:lastRenderedPageBreak/>
        <w:t>Objetivos</w:t>
      </w:r>
      <w:bookmarkEnd w:id="0"/>
    </w:p>
    <w:p w14:paraId="4792839E" w14:textId="26E66258" w:rsidR="00890502" w:rsidRDefault="007462FC" w:rsidP="0056154C">
      <w:pPr>
        <w:spacing w:line="360" w:lineRule="auto"/>
        <w:jc w:val="both"/>
      </w:pPr>
      <w:r>
        <w:t xml:space="preserve">Os objetivos </w:t>
      </w:r>
      <w:r w:rsidR="002F7729">
        <w:t xml:space="preserve">deste trabalho </w:t>
      </w:r>
      <w:r w:rsidR="007579D1">
        <w:t>prático são os seguintes:</w:t>
      </w:r>
    </w:p>
    <w:p w14:paraId="49614FF0" w14:textId="6B691BCC" w:rsidR="00EA6B6D" w:rsidRDefault="003A4A97" w:rsidP="00EA6B6D">
      <w:pPr>
        <w:pStyle w:val="ListParagraph"/>
        <w:numPr>
          <w:ilvl w:val="0"/>
          <w:numId w:val="2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Montar a rede</w:t>
      </w:r>
      <w:r w:rsidR="000A65D7">
        <w:rPr>
          <w:rFonts w:cs="Arial"/>
          <w:szCs w:val="24"/>
        </w:rPr>
        <w:t>;</w:t>
      </w:r>
    </w:p>
    <w:p w14:paraId="2DE00736" w14:textId="3A5C5AB8" w:rsidR="000A65D7" w:rsidRDefault="000A65D7" w:rsidP="00EA6B6D">
      <w:pPr>
        <w:pStyle w:val="ListParagraph"/>
        <w:numPr>
          <w:ilvl w:val="0"/>
          <w:numId w:val="2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Preparar as configurações básicas dos dispositivos;</w:t>
      </w:r>
    </w:p>
    <w:p w14:paraId="04111732" w14:textId="0117A2A7" w:rsidR="000A65D7" w:rsidRDefault="000A65D7" w:rsidP="00EA6B6D">
      <w:pPr>
        <w:pStyle w:val="ListParagraph"/>
        <w:numPr>
          <w:ilvl w:val="0"/>
          <w:numId w:val="2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Configurar e verificar a </w:t>
      </w:r>
      <w:r w:rsidRPr="000A65D7">
        <w:rPr>
          <w:rFonts w:cs="Arial"/>
          <w:i/>
          <w:iCs/>
          <w:szCs w:val="24"/>
        </w:rPr>
        <w:t>multiárea OSPF</w:t>
      </w:r>
      <w:r>
        <w:rPr>
          <w:rFonts w:cs="Arial"/>
          <w:szCs w:val="24"/>
        </w:rPr>
        <w:t xml:space="preserve"> para IPv4 no</w:t>
      </w:r>
      <w:r w:rsidR="003B6D30">
        <w:rPr>
          <w:rFonts w:cs="Arial"/>
          <w:szCs w:val="24"/>
        </w:rPr>
        <w:t>s dispositivos</w:t>
      </w:r>
      <w:r>
        <w:rPr>
          <w:rFonts w:cs="Arial"/>
          <w:szCs w:val="24"/>
        </w:rPr>
        <w:t xml:space="preserve"> </w:t>
      </w:r>
      <w:r w:rsidRPr="0091300E">
        <w:rPr>
          <w:rFonts w:cs="Arial"/>
          <w:i/>
          <w:iCs/>
          <w:szCs w:val="24"/>
        </w:rPr>
        <w:t>R1</w:t>
      </w:r>
      <w:r>
        <w:rPr>
          <w:rFonts w:cs="Arial"/>
          <w:szCs w:val="24"/>
        </w:rPr>
        <w:t xml:space="preserve">, </w:t>
      </w:r>
      <w:r w:rsidRPr="0091300E">
        <w:rPr>
          <w:rFonts w:cs="Arial"/>
          <w:i/>
          <w:iCs/>
          <w:szCs w:val="24"/>
        </w:rPr>
        <w:t>D1</w:t>
      </w:r>
      <w:r>
        <w:rPr>
          <w:rFonts w:cs="Arial"/>
          <w:szCs w:val="24"/>
        </w:rPr>
        <w:t xml:space="preserve"> e </w:t>
      </w:r>
      <w:r w:rsidRPr="0091300E">
        <w:rPr>
          <w:rFonts w:cs="Arial"/>
          <w:i/>
          <w:iCs/>
          <w:szCs w:val="24"/>
        </w:rPr>
        <w:t>D2</w:t>
      </w:r>
      <w:r>
        <w:rPr>
          <w:rFonts w:cs="Arial"/>
          <w:szCs w:val="24"/>
        </w:rPr>
        <w:t>;</w:t>
      </w:r>
    </w:p>
    <w:p w14:paraId="0FB7AB4B" w14:textId="5EECD101" w:rsidR="000A65D7" w:rsidRPr="00890502" w:rsidRDefault="000A65D7" w:rsidP="00EA6B6D">
      <w:pPr>
        <w:pStyle w:val="ListParagraph"/>
        <w:numPr>
          <w:ilvl w:val="0"/>
          <w:numId w:val="2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Explorar anúncios </w:t>
      </w:r>
      <w:r>
        <w:rPr>
          <w:rFonts w:cs="Arial"/>
          <w:i/>
          <w:iCs/>
          <w:szCs w:val="24"/>
        </w:rPr>
        <w:t>Link State</w:t>
      </w:r>
      <w:r>
        <w:rPr>
          <w:rFonts w:cs="Arial"/>
          <w:szCs w:val="24"/>
        </w:rPr>
        <w:t>;</w:t>
      </w:r>
    </w:p>
    <w:p w14:paraId="62BF6C0B" w14:textId="6A4D7049" w:rsidR="00EF6F52" w:rsidRPr="002F7729" w:rsidRDefault="00EF6F52" w:rsidP="00890502">
      <w:pPr>
        <w:pStyle w:val="ListParagraph"/>
        <w:numPr>
          <w:ilvl w:val="0"/>
          <w:numId w:val="21"/>
        </w:numPr>
        <w:jc w:val="both"/>
      </w:pPr>
      <w:r w:rsidRPr="00890502">
        <w:rPr>
          <w:rFonts w:cs="Arial"/>
          <w:szCs w:val="24"/>
        </w:rPr>
        <w:br w:type="page"/>
      </w:r>
    </w:p>
    <w:p w14:paraId="44F9F5B5" w14:textId="6D284A3C" w:rsidR="00930443" w:rsidRPr="00FA5B86" w:rsidRDefault="00ED21BB" w:rsidP="00255099">
      <w:pPr>
        <w:pStyle w:val="Heading1"/>
        <w:jc w:val="center"/>
      </w:pPr>
      <w:bookmarkStart w:id="1" w:name="_Toc101907159"/>
      <w:r>
        <w:lastRenderedPageBreak/>
        <w:t>Cenário único</w:t>
      </w:r>
      <w:bookmarkEnd w:id="1"/>
    </w:p>
    <w:p w14:paraId="79BEC72C" w14:textId="1A756962" w:rsidR="00AE28B7" w:rsidRPr="001F45C5" w:rsidRDefault="00EF6F52" w:rsidP="001F45C5">
      <w:pPr>
        <w:pStyle w:val="Heading2"/>
        <w:rPr>
          <w:b w:val="0"/>
          <w:bCs/>
          <w:u w:val="single"/>
        </w:rPr>
      </w:pPr>
      <w:bookmarkStart w:id="2" w:name="_Toc101907160"/>
      <w:r w:rsidRPr="00FA5B86">
        <w:rPr>
          <w:b w:val="0"/>
          <w:bCs/>
          <w:u w:val="single"/>
        </w:rPr>
        <w:t>Topologia da rede</w:t>
      </w:r>
      <w:bookmarkEnd w:id="2"/>
    </w:p>
    <w:p w14:paraId="6E3C8A07" w14:textId="6FB89A2A" w:rsidR="00E85678" w:rsidRPr="00FA5B86" w:rsidRDefault="001F45C5" w:rsidP="00CB083E">
      <w:pPr>
        <w:spacing w:line="240" w:lineRule="auto"/>
      </w:pPr>
      <w:r w:rsidRPr="001F45C5">
        <w:rPr>
          <w:noProof/>
        </w:rPr>
        <w:drawing>
          <wp:inline distT="0" distB="0" distL="0" distR="0" wp14:anchorId="17FF348C" wp14:editId="4E6BD91F">
            <wp:extent cx="5760085" cy="43649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966E" w14:textId="19857AF4" w:rsidR="002D15A6" w:rsidRPr="00FA5B86" w:rsidRDefault="00E85678" w:rsidP="00CB083E">
      <w:pPr>
        <w:pStyle w:val="Caption"/>
        <w:rPr>
          <w:rFonts w:cs="Arial"/>
          <w:sz w:val="24"/>
          <w:szCs w:val="24"/>
        </w:rPr>
      </w:pPr>
      <w:r w:rsidRPr="00FA5B86"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</w:t>
      </w:r>
      <w:r w:rsidR="0089457C">
        <w:rPr>
          <w:noProof/>
        </w:rPr>
        <w:fldChar w:fldCharType="end"/>
      </w:r>
      <w:r w:rsidRPr="00FA5B86">
        <w:t xml:space="preserve"> Topologia da rede</w:t>
      </w:r>
    </w:p>
    <w:p w14:paraId="6B6F8284" w14:textId="77777777" w:rsidR="002D15A6" w:rsidRPr="00FA5B86" w:rsidRDefault="002D15A6" w:rsidP="002D15A6">
      <w:pPr>
        <w:rPr>
          <w:rFonts w:cs="Arial"/>
          <w:szCs w:val="24"/>
        </w:rPr>
      </w:pPr>
    </w:p>
    <w:p w14:paraId="5F267DFE" w14:textId="77777777" w:rsidR="002A51D3" w:rsidRDefault="002A51D3">
      <w:pPr>
        <w:spacing w:after="200"/>
        <w:rPr>
          <w:bCs/>
          <w:spacing w:val="20"/>
          <w:szCs w:val="24"/>
          <w:u w:val="single"/>
        </w:rPr>
      </w:pPr>
      <w:r>
        <w:rPr>
          <w:b/>
          <w:bCs/>
          <w:u w:val="single"/>
        </w:rPr>
        <w:br w:type="page"/>
      </w:r>
    </w:p>
    <w:p w14:paraId="3B3E77BD" w14:textId="4DAF74F3" w:rsidR="001F6F05" w:rsidRDefault="002D15A6" w:rsidP="00A665DF">
      <w:pPr>
        <w:pStyle w:val="Heading2"/>
        <w:rPr>
          <w:b w:val="0"/>
          <w:bCs/>
          <w:u w:val="single"/>
        </w:rPr>
      </w:pPr>
      <w:bookmarkStart w:id="3" w:name="_Toc101907161"/>
      <w:r w:rsidRPr="00FA5B86">
        <w:rPr>
          <w:b w:val="0"/>
          <w:bCs/>
          <w:u w:val="single"/>
        </w:rPr>
        <w:lastRenderedPageBreak/>
        <w:t>Tabela de endereçamento</w:t>
      </w:r>
      <w:bookmarkEnd w:id="3"/>
    </w:p>
    <w:p w14:paraId="6C8A0E79" w14:textId="0C8E374C" w:rsidR="00A665DF" w:rsidRDefault="00A665DF" w:rsidP="00CB083E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C368D" w14:paraId="5E3EA17F" w14:textId="77777777" w:rsidTr="0067385E">
        <w:tc>
          <w:tcPr>
            <w:tcW w:w="3020" w:type="dxa"/>
            <w:shd w:val="clear" w:color="auto" w:fill="E1F1FF"/>
          </w:tcPr>
          <w:p w14:paraId="21D4BB4A" w14:textId="50FC9837" w:rsidR="00DC368D" w:rsidRDefault="00DC368D" w:rsidP="0067385E">
            <w:pPr>
              <w:jc w:val="center"/>
            </w:pPr>
            <w:r>
              <w:t>Device</w:t>
            </w:r>
          </w:p>
        </w:tc>
        <w:tc>
          <w:tcPr>
            <w:tcW w:w="3020" w:type="dxa"/>
            <w:shd w:val="clear" w:color="auto" w:fill="E1F1FF"/>
          </w:tcPr>
          <w:p w14:paraId="7921D95A" w14:textId="01553D78" w:rsidR="00DC368D" w:rsidRDefault="00DC368D" w:rsidP="0067385E">
            <w:pPr>
              <w:jc w:val="center"/>
            </w:pPr>
            <w:r>
              <w:t>Interface</w:t>
            </w:r>
          </w:p>
        </w:tc>
        <w:tc>
          <w:tcPr>
            <w:tcW w:w="3021" w:type="dxa"/>
            <w:shd w:val="clear" w:color="auto" w:fill="E1F1FF"/>
          </w:tcPr>
          <w:p w14:paraId="229C38E0" w14:textId="2C79F93E" w:rsidR="00DC368D" w:rsidRDefault="00DC368D" w:rsidP="0067385E">
            <w:pPr>
              <w:jc w:val="center"/>
            </w:pPr>
            <w:r>
              <w:t>IPv4 Address</w:t>
            </w:r>
          </w:p>
        </w:tc>
      </w:tr>
      <w:tr w:rsidR="0067385E" w14:paraId="55C23B8D" w14:textId="77777777" w:rsidTr="00DC368D">
        <w:tc>
          <w:tcPr>
            <w:tcW w:w="3020" w:type="dxa"/>
            <w:vMerge w:val="restart"/>
          </w:tcPr>
          <w:p w14:paraId="23C660DA" w14:textId="30E2A7BB" w:rsidR="0067385E" w:rsidRDefault="0067385E" w:rsidP="00DC368D">
            <w:r>
              <w:t>R1</w:t>
            </w:r>
          </w:p>
        </w:tc>
        <w:tc>
          <w:tcPr>
            <w:tcW w:w="3020" w:type="dxa"/>
          </w:tcPr>
          <w:p w14:paraId="0C7E4B43" w14:textId="11A5CA45" w:rsidR="0067385E" w:rsidRDefault="0067385E" w:rsidP="00DC368D">
            <w:r>
              <w:t>G0/0/0</w:t>
            </w:r>
          </w:p>
        </w:tc>
        <w:tc>
          <w:tcPr>
            <w:tcW w:w="3021" w:type="dxa"/>
          </w:tcPr>
          <w:p w14:paraId="641A086D" w14:textId="659696A9" w:rsidR="0067385E" w:rsidRDefault="0067385E" w:rsidP="00DC368D">
            <w:r>
              <w:t>172.16.0.2/32</w:t>
            </w:r>
          </w:p>
        </w:tc>
      </w:tr>
      <w:tr w:rsidR="0067385E" w14:paraId="5C0D00FD" w14:textId="77777777" w:rsidTr="00DC368D">
        <w:tc>
          <w:tcPr>
            <w:tcW w:w="3020" w:type="dxa"/>
            <w:vMerge/>
          </w:tcPr>
          <w:p w14:paraId="17737707" w14:textId="44A8274F" w:rsidR="0067385E" w:rsidRDefault="0067385E" w:rsidP="00DC368D"/>
        </w:tc>
        <w:tc>
          <w:tcPr>
            <w:tcW w:w="3020" w:type="dxa"/>
          </w:tcPr>
          <w:p w14:paraId="43AA031C" w14:textId="251D2DA8" w:rsidR="0067385E" w:rsidRDefault="00980C87" w:rsidP="00DC368D">
            <w:r>
              <w:t>G0/0/1</w:t>
            </w:r>
          </w:p>
        </w:tc>
        <w:tc>
          <w:tcPr>
            <w:tcW w:w="3021" w:type="dxa"/>
          </w:tcPr>
          <w:p w14:paraId="6C463285" w14:textId="6A9F317C" w:rsidR="0067385E" w:rsidRDefault="0067385E" w:rsidP="00DC368D">
            <w:r>
              <w:t>10.10.0.1/30</w:t>
            </w:r>
          </w:p>
        </w:tc>
      </w:tr>
      <w:tr w:rsidR="0067385E" w14:paraId="3906FC9E" w14:textId="77777777" w:rsidTr="00DC368D">
        <w:tc>
          <w:tcPr>
            <w:tcW w:w="3020" w:type="dxa"/>
            <w:vMerge w:val="restart"/>
          </w:tcPr>
          <w:p w14:paraId="79EBE0AB" w14:textId="51C6B814" w:rsidR="0067385E" w:rsidRDefault="0067385E" w:rsidP="00DC368D">
            <w:r>
              <w:t>R2</w:t>
            </w:r>
          </w:p>
        </w:tc>
        <w:tc>
          <w:tcPr>
            <w:tcW w:w="3020" w:type="dxa"/>
          </w:tcPr>
          <w:p w14:paraId="6916FC80" w14:textId="6F378799" w:rsidR="0067385E" w:rsidRDefault="00980C87" w:rsidP="00DC368D">
            <w:r>
              <w:t>Lo0</w:t>
            </w:r>
          </w:p>
        </w:tc>
        <w:tc>
          <w:tcPr>
            <w:tcW w:w="3021" w:type="dxa"/>
          </w:tcPr>
          <w:p w14:paraId="31E1A86C" w14:textId="11A31D75" w:rsidR="0067385E" w:rsidRDefault="00980C87" w:rsidP="00DC368D">
            <w:r>
              <w:t>209.165.200.225/27</w:t>
            </w:r>
          </w:p>
        </w:tc>
      </w:tr>
      <w:tr w:rsidR="0067385E" w14:paraId="69523879" w14:textId="77777777" w:rsidTr="00DC368D">
        <w:tc>
          <w:tcPr>
            <w:tcW w:w="3020" w:type="dxa"/>
            <w:vMerge/>
          </w:tcPr>
          <w:p w14:paraId="5C161AE1" w14:textId="77777777" w:rsidR="0067385E" w:rsidRDefault="0067385E" w:rsidP="00DC368D"/>
        </w:tc>
        <w:tc>
          <w:tcPr>
            <w:tcW w:w="3020" w:type="dxa"/>
          </w:tcPr>
          <w:p w14:paraId="57120FA4" w14:textId="74C376A8" w:rsidR="0067385E" w:rsidRDefault="00980C87" w:rsidP="00DC368D">
            <w:r>
              <w:t>G0/0/0</w:t>
            </w:r>
          </w:p>
        </w:tc>
        <w:tc>
          <w:tcPr>
            <w:tcW w:w="3021" w:type="dxa"/>
          </w:tcPr>
          <w:p w14:paraId="6AEEE19D" w14:textId="5A5F8FB7" w:rsidR="0067385E" w:rsidRDefault="00980C87" w:rsidP="00DC368D">
            <w:r>
              <w:t>172.16.0.1/30</w:t>
            </w:r>
          </w:p>
        </w:tc>
      </w:tr>
      <w:tr w:rsidR="0067385E" w14:paraId="0A071AFA" w14:textId="77777777" w:rsidTr="00DC368D">
        <w:tc>
          <w:tcPr>
            <w:tcW w:w="3020" w:type="dxa"/>
            <w:vMerge/>
          </w:tcPr>
          <w:p w14:paraId="124D5E4A" w14:textId="77777777" w:rsidR="0067385E" w:rsidRDefault="0067385E" w:rsidP="00DC368D"/>
        </w:tc>
        <w:tc>
          <w:tcPr>
            <w:tcW w:w="3020" w:type="dxa"/>
          </w:tcPr>
          <w:p w14:paraId="3D26F8AD" w14:textId="71DCE8C9" w:rsidR="0067385E" w:rsidRDefault="00980C87" w:rsidP="00DC368D">
            <w:r>
              <w:t>G0/0/1</w:t>
            </w:r>
          </w:p>
        </w:tc>
        <w:tc>
          <w:tcPr>
            <w:tcW w:w="3021" w:type="dxa"/>
          </w:tcPr>
          <w:p w14:paraId="1B1EDCBE" w14:textId="440DCE2D" w:rsidR="0067385E" w:rsidRDefault="00980C87" w:rsidP="00DC368D">
            <w:r>
              <w:t>172.16.1.1/30</w:t>
            </w:r>
          </w:p>
        </w:tc>
      </w:tr>
      <w:tr w:rsidR="0067385E" w14:paraId="55B69273" w14:textId="77777777" w:rsidTr="00DC368D">
        <w:tc>
          <w:tcPr>
            <w:tcW w:w="3020" w:type="dxa"/>
            <w:vMerge w:val="restart"/>
          </w:tcPr>
          <w:p w14:paraId="4DA293E7" w14:textId="2609DD71" w:rsidR="0067385E" w:rsidRDefault="0067385E" w:rsidP="00DC368D">
            <w:r>
              <w:t>R3</w:t>
            </w:r>
          </w:p>
        </w:tc>
        <w:tc>
          <w:tcPr>
            <w:tcW w:w="3020" w:type="dxa"/>
          </w:tcPr>
          <w:p w14:paraId="7110EFC3" w14:textId="0B4A0F1B" w:rsidR="0067385E" w:rsidRDefault="00980C87" w:rsidP="00DC368D">
            <w:r>
              <w:t>G0/0/0</w:t>
            </w:r>
          </w:p>
        </w:tc>
        <w:tc>
          <w:tcPr>
            <w:tcW w:w="3021" w:type="dxa"/>
          </w:tcPr>
          <w:p w14:paraId="31CB0CCB" w14:textId="055908CD" w:rsidR="0067385E" w:rsidRDefault="00980C87" w:rsidP="00DC368D">
            <w:r>
              <w:t>172.16.1.2/30</w:t>
            </w:r>
          </w:p>
        </w:tc>
      </w:tr>
      <w:tr w:rsidR="0067385E" w14:paraId="6847A3C5" w14:textId="77777777" w:rsidTr="00DC368D">
        <w:tc>
          <w:tcPr>
            <w:tcW w:w="3020" w:type="dxa"/>
            <w:vMerge/>
          </w:tcPr>
          <w:p w14:paraId="581D2349" w14:textId="77777777" w:rsidR="0067385E" w:rsidRDefault="0067385E" w:rsidP="00DC368D"/>
        </w:tc>
        <w:tc>
          <w:tcPr>
            <w:tcW w:w="3020" w:type="dxa"/>
          </w:tcPr>
          <w:p w14:paraId="70DF9BBB" w14:textId="7C46809E" w:rsidR="0067385E" w:rsidRDefault="00980C87" w:rsidP="00DC368D">
            <w:r>
              <w:t>G0/0/1</w:t>
            </w:r>
          </w:p>
        </w:tc>
        <w:tc>
          <w:tcPr>
            <w:tcW w:w="3021" w:type="dxa"/>
          </w:tcPr>
          <w:p w14:paraId="4D664A92" w14:textId="573F1D3A" w:rsidR="0067385E" w:rsidRDefault="00980C87" w:rsidP="00DC368D">
            <w:r>
              <w:t>10.10.4.1/30</w:t>
            </w:r>
          </w:p>
        </w:tc>
      </w:tr>
      <w:tr w:rsidR="0067385E" w14:paraId="745B9FC9" w14:textId="77777777" w:rsidTr="00DC368D">
        <w:tc>
          <w:tcPr>
            <w:tcW w:w="3020" w:type="dxa"/>
            <w:vMerge w:val="restart"/>
          </w:tcPr>
          <w:p w14:paraId="19574F57" w14:textId="7C28D058" w:rsidR="0067385E" w:rsidRDefault="0067385E" w:rsidP="00DC368D">
            <w:r>
              <w:t>D1</w:t>
            </w:r>
          </w:p>
        </w:tc>
        <w:tc>
          <w:tcPr>
            <w:tcW w:w="3020" w:type="dxa"/>
          </w:tcPr>
          <w:p w14:paraId="458B78B3" w14:textId="721B40BB" w:rsidR="0067385E" w:rsidRDefault="00980C87" w:rsidP="00DC368D">
            <w:r>
              <w:t>G1/0/11</w:t>
            </w:r>
          </w:p>
        </w:tc>
        <w:tc>
          <w:tcPr>
            <w:tcW w:w="3021" w:type="dxa"/>
          </w:tcPr>
          <w:p w14:paraId="12A2386E" w14:textId="2A51624A" w:rsidR="0067385E" w:rsidRDefault="00980C87" w:rsidP="00DC368D">
            <w:r>
              <w:t>10.10.0.2/30</w:t>
            </w:r>
          </w:p>
        </w:tc>
      </w:tr>
      <w:tr w:rsidR="0067385E" w14:paraId="0D419AAC" w14:textId="77777777" w:rsidTr="00DC368D">
        <w:tc>
          <w:tcPr>
            <w:tcW w:w="3020" w:type="dxa"/>
            <w:vMerge/>
          </w:tcPr>
          <w:p w14:paraId="283EB21D" w14:textId="77777777" w:rsidR="0067385E" w:rsidRDefault="0067385E" w:rsidP="00DC368D"/>
        </w:tc>
        <w:tc>
          <w:tcPr>
            <w:tcW w:w="3020" w:type="dxa"/>
          </w:tcPr>
          <w:p w14:paraId="0843D69C" w14:textId="61342340" w:rsidR="0067385E" w:rsidRDefault="00980C87" w:rsidP="00DC368D">
            <w:r>
              <w:t>G1/0/23</w:t>
            </w:r>
          </w:p>
        </w:tc>
        <w:tc>
          <w:tcPr>
            <w:tcW w:w="3021" w:type="dxa"/>
          </w:tcPr>
          <w:p w14:paraId="2D8CCA82" w14:textId="4C507420" w:rsidR="0067385E" w:rsidRDefault="00980C87" w:rsidP="00DC368D">
            <w:r>
              <w:t>10.10.1.1/24</w:t>
            </w:r>
          </w:p>
        </w:tc>
      </w:tr>
      <w:tr w:rsidR="0067385E" w14:paraId="1623C1CE" w14:textId="77777777" w:rsidTr="00DC368D">
        <w:tc>
          <w:tcPr>
            <w:tcW w:w="3020" w:type="dxa"/>
            <w:vMerge w:val="restart"/>
          </w:tcPr>
          <w:p w14:paraId="28D769DD" w14:textId="16590558" w:rsidR="0067385E" w:rsidRDefault="0067385E" w:rsidP="00DC368D">
            <w:r>
              <w:t>D2</w:t>
            </w:r>
          </w:p>
        </w:tc>
        <w:tc>
          <w:tcPr>
            <w:tcW w:w="3020" w:type="dxa"/>
          </w:tcPr>
          <w:p w14:paraId="6B0511A8" w14:textId="59FEAA91" w:rsidR="0067385E" w:rsidRDefault="00980C87" w:rsidP="00DC368D">
            <w:r>
              <w:t>G1/0/11</w:t>
            </w:r>
          </w:p>
        </w:tc>
        <w:tc>
          <w:tcPr>
            <w:tcW w:w="3021" w:type="dxa"/>
          </w:tcPr>
          <w:p w14:paraId="3C835A16" w14:textId="277310D2" w:rsidR="0067385E" w:rsidRDefault="00980C87" w:rsidP="00DC368D">
            <w:r>
              <w:t>10.10.4.2/30</w:t>
            </w:r>
          </w:p>
        </w:tc>
      </w:tr>
      <w:tr w:rsidR="0067385E" w14:paraId="5FD9BFFA" w14:textId="77777777" w:rsidTr="00DC368D">
        <w:tc>
          <w:tcPr>
            <w:tcW w:w="3020" w:type="dxa"/>
            <w:vMerge/>
          </w:tcPr>
          <w:p w14:paraId="74CEBE12" w14:textId="77777777" w:rsidR="0067385E" w:rsidRDefault="0067385E" w:rsidP="00DC368D"/>
        </w:tc>
        <w:tc>
          <w:tcPr>
            <w:tcW w:w="3020" w:type="dxa"/>
          </w:tcPr>
          <w:p w14:paraId="3A5EA842" w14:textId="0A540550" w:rsidR="0067385E" w:rsidRDefault="00980C87" w:rsidP="00DC368D">
            <w:r>
              <w:t>G1/0/23</w:t>
            </w:r>
          </w:p>
        </w:tc>
        <w:tc>
          <w:tcPr>
            <w:tcW w:w="3021" w:type="dxa"/>
          </w:tcPr>
          <w:p w14:paraId="5C69BF38" w14:textId="2BC85AE2" w:rsidR="0067385E" w:rsidRDefault="00980C87" w:rsidP="00DC368D">
            <w:r>
              <w:t>10.10.5.1/24</w:t>
            </w:r>
          </w:p>
        </w:tc>
      </w:tr>
      <w:tr w:rsidR="0067385E" w14:paraId="3A7493CD" w14:textId="77777777" w:rsidTr="00DC368D">
        <w:tc>
          <w:tcPr>
            <w:tcW w:w="3020" w:type="dxa"/>
          </w:tcPr>
          <w:p w14:paraId="3FA6C498" w14:textId="5C026EE2" w:rsidR="0067385E" w:rsidRDefault="0067385E" w:rsidP="00DC368D">
            <w:r>
              <w:t>PC1</w:t>
            </w:r>
          </w:p>
        </w:tc>
        <w:tc>
          <w:tcPr>
            <w:tcW w:w="3020" w:type="dxa"/>
          </w:tcPr>
          <w:p w14:paraId="7BD0CED6" w14:textId="3AF77529" w:rsidR="0067385E" w:rsidRDefault="00980C87" w:rsidP="00DC368D">
            <w:r>
              <w:t>NIC</w:t>
            </w:r>
          </w:p>
        </w:tc>
        <w:tc>
          <w:tcPr>
            <w:tcW w:w="3021" w:type="dxa"/>
          </w:tcPr>
          <w:p w14:paraId="149BDCDC" w14:textId="68281E37" w:rsidR="0067385E" w:rsidRDefault="00980C87" w:rsidP="00DC368D">
            <w:r>
              <w:t>10.10.1.10/24</w:t>
            </w:r>
          </w:p>
        </w:tc>
      </w:tr>
      <w:tr w:rsidR="0067385E" w14:paraId="34059143" w14:textId="77777777" w:rsidTr="00DC368D">
        <w:tc>
          <w:tcPr>
            <w:tcW w:w="3020" w:type="dxa"/>
          </w:tcPr>
          <w:p w14:paraId="2556FBF0" w14:textId="3F65D300" w:rsidR="0067385E" w:rsidRDefault="0067385E" w:rsidP="00DC368D">
            <w:r>
              <w:t>PC2</w:t>
            </w:r>
          </w:p>
        </w:tc>
        <w:tc>
          <w:tcPr>
            <w:tcW w:w="3020" w:type="dxa"/>
          </w:tcPr>
          <w:p w14:paraId="150BDF36" w14:textId="736BE815" w:rsidR="0067385E" w:rsidRDefault="00980C87" w:rsidP="00DC368D">
            <w:r>
              <w:t>NIC</w:t>
            </w:r>
          </w:p>
        </w:tc>
        <w:tc>
          <w:tcPr>
            <w:tcW w:w="3021" w:type="dxa"/>
          </w:tcPr>
          <w:p w14:paraId="037ED6DD" w14:textId="6D51D555" w:rsidR="0067385E" w:rsidRDefault="00980C87" w:rsidP="00DC368D">
            <w:r>
              <w:t>10.10.5.10/24</w:t>
            </w:r>
          </w:p>
        </w:tc>
      </w:tr>
    </w:tbl>
    <w:p w14:paraId="0E09157A" w14:textId="6E2175BE" w:rsidR="0067385E" w:rsidRDefault="000656BE" w:rsidP="00CB083E">
      <w:pPr>
        <w:pStyle w:val="Caption"/>
      </w:pPr>
      <w:r w:rsidRPr="00FA5B86">
        <w:t xml:space="preserve">Figura </w:t>
      </w:r>
      <w:fldSimple w:instr=" SEQ Figura \* ARABIC ">
        <w:r w:rsidR="00C90824">
          <w:rPr>
            <w:noProof/>
          </w:rPr>
          <w:t>2</w:t>
        </w:r>
      </w:fldSimple>
      <w:r w:rsidRPr="00FA5B86">
        <w:t xml:space="preserve"> T</w:t>
      </w:r>
      <w:r w:rsidR="00A269AA" w:rsidRPr="00FA5B86">
        <w:t>abela de ende</w:t>
      </w:r>
      <w:r w:rsidR="003C5F33" w:rsidRPr="00FA5B86">
        <w:t>reçamento</w:t>
      </w:r>
    </w:p>
    <w:p w14:paraId="728D3A80" w14:textId="77777777" w:rsidR="002A51D3" w:rsidRPr="002A51D3" w:rsidRDefault="002A51D3" w:rsidP="002A51D3"/>
    <w:p w14:paraId="34C908F0" w14:textId="1477D89A" w:rsidR="002A51D3" w:rsidRDefault="002A51D3" w:rsidP="00CB3D5D">
      <w:pPr>
        <w:spacing w:after="200"/>
        <w:jc w:val="both"/>
        <w:rPr>
          <w:sz w:val="22"/>
          <w:szCs w:val="22"/>
        </w:rPr>
      </w:pPr>
      <w:r w:rsidRPr="002A51D3">
        <w:rPr>
          <w:b/>
          <w:bCs/>
          <w:sz w:val="22"/>
          <w:szCs w:val="22"/>
        </w:rPr>
        <w:t>NOTA 1</w:t>
      </w:r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 xml:space="preserve">A tabela de endereçamento </w:t>
      </w:r>
      <w:r w:rsidR="00D311CC">
        <w:rPr>
          <w:sz w:val="22"/>
          <w:szCs w:val="22"/>
        </w:rPr>
        <w:t xml:space="preserve">contém </w:t>
      </w:r>
      <w:r w:rsidR="00D311CC" w:rsidRPr="000404FE">
        <w:rPr>
          <w:i/>
          <w:iCs/>
          <w:sz w:val="22"/>
          <w:szCs w:val="22"/>
        </w:rPr>
        <w:t>interfaces</w:t>
      </w:r>
      <w:r w:rsidR="00D311CC">
        <w:rPr>
          <w:sz w:val="22"/>
          <w:szCs w:val="22"/>
        </w:rPr>
        <w:t xml:space="preserve"> </w:t>
      </w:r>
      <w:r w:rsidR="00D311CC">
        <w:rPr>
          <w:i/>
          <w:iCs/>
          <w:sz w:val="22"/>
          <w:szCs w:val="22"/>
        </w:rPr>
        <w:t>g</w:t>
      </w:r>
      <w:r w:rsidR="00D311CC" w:rsidRPr="00D311CC">
        <w:rPr>
          <w:i/>
          <w:iCs/>
          <w:sz w:val="22"/>
          <w:szCs w:val="22"/>
        </w:rPr>
        <w:t>igabit</w:t>
      </w:r>
      <w:r w:rsidR="00D311CC">
        <w:rPr>
          <w:sz w:val="22"/>
          <w:szCs w:val="22"/>
        </w:rPr>
        <w:t xml:space="preserve">, pelo que no trabalho foi realizado com </w:t>
      </w:r>
      <w:r w:rsidR="00D311CC" w:rsidRPr="000404FE">
        <w:rPr>
          <w:i/>
          <w:iCs/>
          <w:sz w:val="22"/>
          <w:szCs w:val="22"/>
        </w:rPr>
        <w:t>interfaces</w:t>
      </w:r>
      <w:r w:rsidR="00D311CC">
        <w:rPr>
          <w:sz w:val="22"/>
          <w:szCs w:val="22"/>
        </w:rPr>
        <w:t xml:space="preserve"> </w:t>
      </w:r>
      <w:r w:rsidR="00D311CC" w:rsidRPr="00D311CC">
        <w:rPr>
          <w:i/>
          <w:iCs/>
          <w:sz w:val="22"/>
          <w:szCs w:val="22"/>
        </w:rPr>
        <w:t>fast ethernet</w:t>
      </w:r>
      <w:r w:rsidR="00E56964">
        <w:rPr>
          <w:sz w:val="22"/>
          <w:szCs w:val="22"/>
        </w:rPr>
        <w:t>.</w:t>
      </w:r>
    </w:p>
    <w:p w14:paraId="442EB08F" w14:textId="141D6E38" w:rsidR="000404FE" w:rsidRDefault="000404FE" w:rsidP="00CB3D5D">
      <w:pPr>
        <w:spacing w:after="20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NOTA 2:</w:t>
      </w:r>
      <w:r>
        <w:rPr>
          <w:sz w:val="22"/>
          <w:szCs w:val="22"/>
        </w:rPr>
        <w:t xml:space="preserve"> Existe uma d</w:t>
      </w:r>
      <w:r w:rsidR="00DC6AFF">
        <w:rPr>
          <w:sz w:val="22"/>
          <w:szCs w:val="22"/>
        </w:rPr>
        <w:t>i</w:t>
      </w:r>
      <w:r>
        <w:rPr>
          <w:sz w:val="22"/>
          <w:szCs w:val="22"/>
        </w:rPr>
        <w:t xml:space="preserve">screpância entre a topologia e a tabela de endereçamento: na topologia, no </w:t>
      </w:r>
      <w:r w:rsidRPr="000404FE">
        <w:rPr>
          <w:i/>
          <w:iCs/>
          <w:sz w:val="22"/>
          <w:szCs w:val="22"/>
        </w:rPr>
        <w:t>switch D1</w:t>
      </w:r>
      <w:r>
        <w:rPr>
          <w:sz w:val="22"/>
          <w:szCs w:val="22"/>
        </w:rPr>
        <w:t xml:space="preserve"> existe uma </w:t>
      </w:r>
      <w:r>
        <w:rPr>
          <w:i/>
          <w:iCs/>
          <w:sz w:val="22"/>
          <w:szCs w:val="22"/>
        </w:rPr>
        <w:t>interface</w:t>
      </w:r>
      <w:r>
        <w:rPr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G1/0/5</w:t>
      </w:r>
      <w:r>
        <w:rPr>
          <w:sz w:val="22"/>
          <w:szCs w:val="22"/>
        </w:rPr>
        <w:t xml:space="preserve">, em que na tabela de endereçamento está como </w:t>
      </w:r>
      <w:r>
        <w:rPr>
          <w:i/>
          <w:iCs/>
          <w:sz w:val="22"/>
          <w:szCs w:val="22"/>
        </w:rPr>
        <w:t>G1/0/11</w:t>
      </w:r>
      <w:r>
        <w:rPr>
          <w:sz w:val="22"/>
          <w:szCs w:val="22"/>
        </w:rPr>
        <w:t>. Como descrito no enunciado, o trabalho foi</w:t>
      </w:r>
      <w:r w:rsidR="00700A30">
        <w:rPr>
          <w:sz w:val="22"/>
          <w:szCs w:val="22"/>
        </w:rPr>
        <w:t xml:space="preserve"> executado com base na tabela de endereçamento.</w:t>
      </w:r>
    </w:p>
    <w:p w14:paraId="481A23D9" w14:textId="5428BB3C" w:rsidR="003B6D30" w:rsidRDefault="003B6D30" w:rsidP="00CB3D5D">
      <w:pPr>
        <w:spacing w:after="20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 3: </w:t>
      </w:r>
      <w:r>
        <w:rPr>
          <w:sz w:val="22"/>
          <w:szCs w:val="22"/>
        </w:rPr>
        <w:t>No dispositivo</w:t>
      </w:r>
      <w:r w:rsidR="0091300E">
        <w:rPr>
          <w:sz w:val="22"/>
          <w:szCs w:val="22"/>
        </w:rPr>
        <w:t xml:space="preserve"> </w:t>
      </w:r>
      <w:r w:rsidR="0091300E" w:rsidRPr="0091300E">
        <w:rPr>
          <w:i/>
          <w:iCs/>
          <w:sz w:val="22"/>
          <w:szCs w:val="22"/>
        </w:rPr>
        <w:t>D2</w:t>
      </w:r>
      <w:r w:rsidR="0091300E">
        <w:rPr>
          <w:sz w:val="22"/>
          <w:szCs w:val="22"/>
        </w:rPr>
        <w:t xml:space="preserve">, apenas foi possível criar </w:t>
      </w:r>
      <w:r w:rsidR="0091300E">
        <w:rPr>
          <w:i/>
          <w:iCs/>
          <w:sz w:val="22"/>
          <w:szCs w:val="22"/>
        </w:rPr>
        <w:t>interfaces</w:t>
      </w:r>
      <w:r w:rsidR="0091300E">
        <w:rPr>
          <w:sz w:val="22"/>
          <w:szCs w:val="22"/>
        </w:rPr>
        <w:t xml:space="preserve"> até ao número 15, pelo que a </w:t>
      </w:r>
      <w:r w:rsidR="0091300E">
        <w:rPr>
          <w:i/>
          <w:iCs/>
          <w:sz w:val="22"/>
          <w:szCs w:val="22"/>
        </w:rPr>
        <w:t>interface G1/0/23</w:t>
      </w:r>
      <w:r w:rsidR="0091300E">
        <w:rPr>
          <w:sz w:val="22"/>
          <w:szCs w:val="22"/>
        </w:rPr>
        <w:t xml:space="preserve"> fica como </w:t>
      </w:r>
      <w:r w:rsidR="0091300E">
        <w:rPr>
          <w:i/>
          <w:iCs/>
          <w:sz w:val="22"/>
          <w:szCs w:val="22"/>
        </w:rPr>
        <w:t>G1/0/15</w:t>
      </w:r>
      <w:r w:rsidR="0091300E">
        <w:rPr>
          <w:sz w:val="22"/>
          <w:szCs w:val="22"/>
        </w:rPr>
        <w:t>.</w:t>
      </w:r>
    </w:p>
    <w:p w14:paraId="39A3D8FE" w14:textId="4A8B8F33" w:rsidR="00AB3206" w:rsidRPr="00600D85" w:rsidRDefault="00AB3206" w:rsidP="00CB3D5D">
      <w:pPr>
        <w:spacing w:after="20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NOTA 4:</w:t>
      </w:r>
      <w:r>
        <w:rPr>
          <w:sz w:val="22"/>
          <w:szCs w:val="22"/>
        </w:rPr>
        <w:t xml:space="preserve"> Na topologia está presente o dispositivo PC3, pelo que na tabela de endereçamento está descrito como PC2.</w:t>
      </w:r>
      <w:r w:rsidR="00600D85">
        <w:rPr>
          <w:sz w:val="22"/>
          <w:szCs w:val="22"/>
        </w:rPr>
        <w:t xml:space="preserve"> Tal como já fora referido na </w:t>
      </w:r>
      <w:r w:rsidR="00600D85">
        <w:rPr>
          <w:b/>
          <w:bCs/>
          <w:i/>
          <w:iCs/>
          <w:sz w:val="22"/>
          <w:szCs w:val="22"/>
        </w:rPr>
        <w:t>nota 2</w:t>
      </w:r>
      <w:r w:rsidR="00600D85">
        <w:rPr>
          <w:sz w:val="22"/>
          <w:szCs w:val="22"/>
        </w:rPr>
        <w:t>: o trabalho foi executado com base na tabela de endereçamento.</w:t>
      </w:r>
    </w:p>
    <w:p w14:paraId="2D5CD092" w14:textId="2F0A2F65" w:rsidR="0067385E" w:rsidRDefault="0067385E">
      <w:pPr>
        <w:spacing w:after="200"/>
        <w:rPr>
          <w:bCs/>
          <w:smallCaps/>
          <w:color w:val="732117" w:themeColor="accent2" w:themeShade="BF"/>
          <w:spacing w:val="10"/>
          <w:sz w:val="18"/>
          <w:szCs w:val="18"/>
        </w:rPr>
      </w:pPr>
      <w:r>
        <w:br w:type="page"/>
      </w:r>
    </w:p>
    <w:p w14:paraId="2C54A326" w14:textId="4603A9FE" w:rsidR="00D86738" w:rsidRPr="00D86738" w:rsidRDefault="00604D5D" w:rsidP="000668F8">
      <w:pPr>
        <w:pStyle w:val="Heading2"/>
        <w:spacing w:line="360" w:lineRule="auto"/>
        <w:rPr>
          <w:b w:val="0"/>
          <w:bCs/>
          <w:u w:val="single"/>
        </w:rPr>
      </w:pPr>
      <w:bookmarkStart w:id="4" w:name="_Toc101907162"/>
      <w:r>
        <w:rPr>
          <w:b w:val="0"/>
          <w:bCs/>
          <w:u w:val="single"/>
        </w:rPr>
        <w:lastRenderedPageBreak/>
        <w:t>Parte 1</w:t>
      </w:r>
      <w:r w:rsidR="00496F77" w:rsidRPr="00FA5B86">
        <w:rPr>
          <w:b w:val="0"/>
          <w:bCs/>
          <w:u w:val="single"/>
        </w:rPr>
        <w:t>:</w:t>
      </w:r>
      <w:r w:rsidR="006D216D" w:rsidRPr="00FA5B86">
        <w:rPr>
          <w:b w:val="0"/>
          <w:bCs/>
          <w:u w:val="single"/>
        </w:rPr>
        <w:t xml:space="preserve"> Monta</w:t>
      </w:r>
      <w:r w:rsidR="00291F31">
        <w:rPr>
          <w:b w:val="0"/>
          <w:bCs/>
          <w:u w:val="single"/>
        </w:rPr>
        <w:t>gem</w:t>
      </w:r>
      <w:r w:rsidR="006D216D" w:rsidRPr="00FA5B86">
        <w:rPr>
          <w:b w:val="0"/>
          <w:bCs/>
          <w:u w:val="single"/>
        </w:rPr>
        <w:t xml:space="preserve"> </w:t>
      </w:r>
      <w:r w:rsidR="00185916">
        <w:rPr>
          <w:b w:val="0"/>
          <w:bCs/>
          <w:u w:val="single"/>
        </w:rPr>
        <w:t>d</w:t>
      </w:r>
      <w:r w:rsidR="006D216D" w:rsidRPr="00FA5B86">
        <w:rPr>
          <w:b w:val="0"/>
          <w:bCs/>
          <w:u w:val="single"/>
        </w:rPr>
        <w:t>a rede</w:t>
      </w:r>
      <w:bookmarkEnd w:id="4"/>
    </w:p>
    <w:p w14:paraId="06571299" w14:textId="0786362A" w:rsidR="00853417" w:rsidRDefault="004B366E" w:rsidP="001B3FA0">
      <w:pPr>
        <w:pStyle w:val="Heading3"/>
        <w:spacing w:line="360" w:lineRule="auto"/>
        <w:jc w:val="both"/>
      </w:pPr>
      <w:bookmarkStart w:id="5" w:name="_Toc101907163"/>
      <w:r w:rsidRPr="00FA5B86">
        <w:t>Passo 1: Ligação dos cabos entre equipamentos</w:t>
      </w:r>
      <w:bookmarkEnd w:id="5"/>
    </w:p>
    <w:p w14:paraId="42D8917F" w14:textId="04E63500" w:rsidR="001F45C5" w:rsidRPr="001F45C5" w:rsidRDefault="001F45C5" w:rsidP="001B3FA0">
      <w:pPr>
        <w:spacing w:line="360" w:lineRule="auto"/>
        <w:jc w:val="both"/>
      </w:pPr>
      <w:r>
        <w:t xml:space="preserve">Procedeu-se à ligação dos cabos entre equipamentos. O esquema da rede montada fica como demonstra a </w:t>
      </w:r>
      <w:r w:rsidRPr="001F45C5">
        <w:rPr>
          <w:b/>
          <w:bCs/>
        </w:rPr>
        <w:t>figura 3</w:t>
      </w:r>
      <w:r>
        <w:t>.</w:t>
      </w:r>
    </w:p>
    <w:p w14:paraId="1D90B401" w14:textId="77777777" w:rsidR="001F45C5" w:rsidRDefault="001F45C5" w:rsidP="001B3FA0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05CCAC64" wp14:editId="17FE3566">
            <wp:extent cx="4572000" cy="3324225"/>
            <wp:effectExtent l="0" t="0" r="0" b="9525"/>
            <wp:docPr id="512992446" name="Imagem 5129924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92446" name="Imagem 512992446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EA4D" w14:textId="725F407B" w:rsidR="00AC743F" w:rsidRDefault="001F45C5" w:rsidP="001B3FA0">
      <w:pPr>
        <w:pStyle w:val="Caption"/>
        <w:jc w:val="both"/>
      </w:pPr>
      <w:r>
        <w:t xml:space="preserve">Figura </w:t>
      </w:r>
      <w:fldSimple w:instr=" SEQ Figura \* ARABIC ">
        <w:r w:rsidR="00C90824">
          <w:rPr>
            <w:noProof/>
          </w:rPr>
          <w:t>3</w:t>
        </w:r>
      </w:fldSimple>
      <w:r>
        <w:t xml:space="preserve"> Montagem da rede</w:t>
      </w:r>
    </w:p>
    <w:p w14:paraId="145A3FD7" w14:textId="654FC5AA" w:rsidR="00E03EA9" w:rsidRDefault="00E03EA9" w:rsidP="00E03EA9"/>
    <w:p w14:paraId="405EEB31" w14:textId="1B26928C" w:rsidR="00E03EA9" w:rsidRPr="00AE1848" w:rsidRDefault="00E03EA9" w:rsidP="00E03EA9">
      <w:pPr>
        <w:jc w:val="both"/>
        <w:rPr>
          <w:b/>
          <w:bCs/>
        </w:rPr>
      </w:pPr>
      <w:r>
        <w:rPr>
          <w:b/>
          <w:bCs/>
          <w:sz w:val="22"/>
          <w:szCs w:val="22"/>
        </w:rPr>
        <w:t xml:space="preserve">NOTA 5: </w:t>
      </w:r>
      <w:r>
        <w:rPr>
          <w:sz w:val="22"/>
          <w:szCs w:val="22"/>
        </w:rPr>
        <w:t xml:space="preserve">Na </w:t>
      </w:r>
      <w:r w:rsidRPr="00E03EA9">
        <w:rPr>
          <w:b/>
          <w:bCs/>
          <w:sz w:val="22"/>
          <w:szCs w:val="22"/>
        </w:rPr>
        <w:t>figura 3</w:t>
      </w:r>
      <w:r>
        <w:rPr>
          <w:sz w:val="22"/>
          <w:szCs w:val="22"/>
        </w:rPr>
        <w:t xml:space="preserve"> os switches L3 estão com o nome “ESWx” (em que “x” representa um número), porém o </w:t>
      </w:r>
      <w:r>
        <w:rPr>
          <w:i/>
          <w:iCs/>
          <w:sz w:val="22"/>
          <w:szCs w:val="22"/>
        </w:rPr>
        <w:t>hostname</w:t>
      </w:r>
      <w:r>
        <w:rPr>
          <w:sz w:val="22"/>
          <w:szCs w:val="22"/>
        </w:rPr>
        <w:t xml:space="preserve"> destes foram configurados de acordo com o enunciado (</w:t>
      </w:r>
      <w:r>
        <w:rPr>
          <w:i/>
          <w:iCs/>
          <w:sz w:val="22"/>
          <w:szCs w:val="22"/>
        </w:rPr>
        <w:t xml:space="preserve">D1 </w:t>
      </w:r>
      <w:r>
        <w:rPr>
          <w:sz w:val="22"/>
          <w:szCs w:val="22"/>
        </w:rPr>
        <w:t xml:space="preserve">e </w:t>
      </w:r>
      <w:r>
        <w:rPr>
          <w:i/>
          <w:iCs/>
          <w:sz w:val="22"/>
          <w:szCs w:val="22"/>
        </w:rPr>
        <w:t>D2</w:t>
      </w:r>
      <w:r>
        <w:rPr>
          <w:sz w:val="22"/>
          <w:szCs w:val="22"/>
        </w:rPr>
        <w:t>).</w:t>
      </w:r>
    </w:p>
    <w:p w14:paraId="29580404" w14:textId="309ED23D" w:rsidR="001B3FA0" w:rsidRDefault="001B3FA0">
      <w:pPr>
        <w:spacing w:after="200"/>
      </w:pPr>
      <w:r>
        <w:br w:type="page"/>
      </w:r>
    </w:p>
    <w:p w14:paraId="57F43E42" w14:textId="6DF96E7E" w:rsidR="001B3FA0" w:rsidRDefault="001B3FA0" w:rsidP="001B3FA0">
      <w:pPr>
        <w:pStyle w:val="Heading3"/>
        <w:spacing w:line="360" w:lineRule="auto"/>
      </w:pPr>
      <w:bookmarkStart w:id="6" w:name="_Toc101907164"/>
      <w:r>
        <w:lastRenderedPageBreak/>
        <w:t>Passo 2: Preparar as configurações básicas</w:t>
      </w:r>
      <w:bookmarkEnd w:id="6"/>
    </w:p>
    <w:p w14:paraId="1510D761" w14:textId="28E41B3C" w:rsidR="001B3FA0" w:rsidRDefault="001B3FA0" w:rsidP="00EF3235">
      <w:pPr>
        <w:pStyle w:val="Heading4"/>
        <w:numPr>
          <w:ilvl w:val="0"/>
          <w:numId w:val="39"/>
        </w:numPr>
        <w:spacing w:line="360" w:lineRule="auto"/>
        <w:jc w:val="both"/>
        <w:rPr>
          <w:i/>
          <w:iCs/>
        </w:rPr>
      </w:pPr>
      <w:r>
        <w:t xml:space="preserve">Desativar a </w:t>
      </w:r>
      <w:r>
        <w:rPr>
          <w:i/>
          <w:iCs/>
        </w:rPr>
        <w:t>DNS lookup</w:t>
      </w:r>
    </w:p>
    <w:p w14:paraId="51F5975A" w14:textId="18A93E2C" w:rsidR="00E03EA9" w:rsidRDefault="00E03EA9" w:rsidP="00EF3235">
      <w:pPr>
        <w:spacing w:line="360" w:lineRule="auto"/>
        <w:ind w:left="360"/>
        <w:jc w:val="both"/>
      </w:pPr>
      <w:r>
        <w:t xml:space="preserve">Para desativar a </w:t>
      </w:r>
      <w:r>
        <w:rPr>
          <w:i/>
          <w:iCs/>
        </w:rPr>
        <w:t>DNS lookup</w:t>
      </w:r>
      <w:r>
        <w:t xml:space="preserve"> foi executado o seguinte comando:</w:t>
      </w:r>
    </w:p>
    <w:p w14:paraId="2E1B5B7E" w14:textId="77777777" w:rsidR="00E03EA9" w:rsidRDefault="00E03EA9" w:rsidP="00EF3235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0E02A57A" wp14:editId="474C0A3D">
            <wp:extent cx="2349500" cy="170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E58B" w14:textId="6EB63AEB" w:rsidR="00E03EA9" w:rsidRDefault="00E03EA9" w:rsidP="00EF3235">
      <w:pPr>
        <w:pStyle w:val="Caption"/>
        <w:ind w:firstLine="360"/>
        <w:jc w:val="both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</w:t>
      </w:r>
      <w:r w:rsidR="0089457C">
        <w:rPr>
          <w:noProof/>
        </w:rPr>
        <w:fldChar w:fldCharType="end"/>
      </w:r>
      <w:r>
        <w:t xml:space="preserve"> Comando para desativar a </w:t>
      </w:r>
      <w:r>
        <w:rPr>
          <w:i/>
          <w:iCs/>
        </w:rPr>
        <w:t>DNS lookup</w:t>
      </w:r>
    </w:p>
    <w:p w14:paraId="5E15073D" w14:textId="67C3A758" w:rsidR="00E03EA9" w:rsidRDefault="00E03EA9" w:rsidP="00EF3235">
      <w:pPr>
        <w:jc w:val="both"/>
      </w:pPr>
    </w:p>
    <w:p w14:paraId="57F7C24B" w14:textId="65CBB228" w:rsidR="00E03EA9" w:rsidRDefault="00E03EA9" w:rsidP="00EF3235">
      <w:pPr>
        <w:pStyle w:val="Heading4"/>
        <w:numPr>
          <w:ilvl w:val="0"/>
          <w:numId w:val="39"/>
        </w:numPr>
        <w:spacing w:line="360" w:lineRule="auto"/>
        <w:jc w:val="both"/>
      </w:pPr>
      <w:r>
        <w:t>Configurar os nomes dos dispositivos, de acordo com a topologia</w:t>
      </w:r>
    </w:p>
    <w:p w14:paraId="527E9301" w14:textId="3117616B" w:rsidR="00C82413" w:rsidRPr="00C82413" w:rsidRDefault="00C82413" w:rsidP="00EF3235">
      <w:pPr>
        <w:spacing w:line="360" w:lineRule="auto"/>
        <w:ind w:left="360"/>
        <w:jc w:val="both"/>
      </w:pPr>
      <w:r>
        <w:t>Para configurar os nomes dos dispositivos, foi executado o seguinte comando:</w:t>
      </w:r>
    </w:p>
    <w:p w14:paraId="056BAE6C" w14:textId="6AB681F8" w:rsidR="00C82413" w:rsidRDefault="009F5BFD" w:rsidP="00EF3235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7B33945D" wp14:editId="62337258">
            <wp:extent cx="1743710" cy="17018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6955" w14:textId="4326D02A" w:rsidR="00C82413" w:rsidRDefault="00C82413" w:rsidP="00EF3235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</w:t>
      </w:r>
      <w:r w:rsidR="0089457C">
        <w:rPr>
          <w:noProof/>
        </w:rPr>
        <w:fldChar w:fldCharType="end"/>
      </w:r>
      <w:r>
        <w:t xml:space="preserve"> Configuração do nome de um dispositivo</w:t>
      </w:r>
    </w:p>
    <w:p w14:paraId="6882614A" w14:textId="77777777" w:rsidR="00BA65E7" w:rsidRPr="00BA65E7" w:rsidRDefault="00BA65E7" w:rsidP="00BA65E7"/>
    <w:p w14:paraId="2B872E92" w14:textId="69323B26" w:rsidR="005D23F5" w:rsidRDefault="005D23F5" w:rsidP="00EF3235">
      <w:pPr>
        <w:pStyle w:val="Heading4"/>
        <w:numPr>
          <w:ilvl w:val="0"/>
          <w:numId w:val="39"/>
        </w:numPr>
        <w:spacing w:line="360" w:lineRule="auto"/>
        <w:jc w:val="both"/>
        <w:rPr>
          <w:i/>
          <w:iCs/>
        </w:rPr>
      </w:pPr>
      <w:r>
        <w:t xml:space="preserve">Configurar a encriptação de </w:t>
      </w:r>
      <w:r w:rsidRPr="005D23F5">
        <w:rPr>
          <w:i/>
          <w:iCs/>
        </w:rPr>
        <w:t>passwords</w:t>
      </w:r>
    </w:p>
    <w:p w14:paraId="4714097B" w14:textId="05ACF650" w:rsidR="00EF3235" w:rsidRDefault="00EF3235" w:rsidP="00EF3235">
      <w:pPr>
        <w:spacing w:line="360" w:lineRule="auto"/>
        <w:ind w:left="360"/>
        <w:jc w:val="both"/>
      </w:pPr>
      <w:r>
        <w:t>Para configurar a encriptação de passwords, foi executado o seguinte comando:</w:t>
      </w:r>
    </w:p>
    <w:p w14:paraId="0D959940" w14:textId="77777777" w:rsidR="00EF3235" w:rsidRDefault="00EF3235" w:rsidP="00BA65E7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29B3BC7F" wp14:editId="65C0FE6C">
            <wp:extent cx="2955925" cy="159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0219" w14:textId="18590EB2" w:rsidR="00EF3235" w:rsidRDefault="00EF3235" w:rsidP="00BA65E7">
      <w:pPr>
        <w:pStyle w:val="Caption"/>
        <w:ind w:firstLine="360"/>
        <w:jc w:val="both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6</w:t>
      </w:r>
      <w:r w:rsidR="0089457C">
        <w:rPr>
          <w:noProof/>
        </w:rPr>
        <w:fldChar w:fldCharType="end"/>
      </w:r>
      <w:r>
        <w:t xml:space="preserve"> Comando para ativar a encriptação de </w:t>
      </w:r>
      <w:r>
        <w:rPr>
          <w:i/>
          <w:iCs/>
        </w:rPr>
        <w:t>passwords</w:t>
      </w:r>
    </w:p>
    <w:p w14:paraId="6D024FB2" w14:textId="0CB861F8" w:rsidR="004861D2" w:rsidRDefault="004861D2" w:rsidP="004861D2"/>
    <w:p w14:paraId="189315C7" w14:textId="015B3D9A" w:rsidR="004861D2" w:rsidRDefault="004861D2" w:rsidP="004861D2">
      <w:pPr>
        <w:pStyle w:val="Heading4"/>
        <w:numPr>
          <w:ilvl w:val="0"/>
          <w:numId w:val="39"/>
        </w:numPr>
        <w:spacing w:line="360" w:lineRule="auto"/>
      </w:pPr>
      <w:r>
        <w:t xml:space="preserve">Atribuir </w:t>
      </w:r>
      <w:r w:rsidRPr="004861D2">
        <w:rPr>
          <w:i/>
          <w:iCs/>
        </w:rPr>
        <w:t>password</w:t>
      </w:r>
      <w:r>
        <w:t xml:space="preserve"> de </w:t>
      </w:r>
      <w:r>
        <w:rPr>
          <w:i/>
          <w:iCs/>
        </w:rPr>
        <w:t xml:space="preserve">privileged EXEC </w:t>
      </w:r>
      <w:r>
        <w:t xml:space="preserve">como </w:t>
      </w:r>
      <w:r w:rsidRPr="004861D2">
        <w:t>“</w:t>
      </w:r>
      <w:r>
        <w:rPr>
          <w:b w:val="0"/>
          <w:bCs/>
        </w:rPr>
        <w:t>class</w:t>
      </w:r>
      <w:r>
        <w:t>”</w:t>
      </w:r>
    </w:p>
    <w:p w14:paraId="2456E5C9" w14:textId="303C4539" w:rsidR="004861D2" w:rsidRPr="004861D2" w:rsidRDefault="004861D2" w:rsidP="004861D2">
      <w:pPr>
        <w:spacing w:line="360" w:lineRule="auto"/>
        <w:ind w:left="360"/>
        <w:jc w:val="both"/>
      </w:pPr>
      <w:r>
        <w:t>Para definir a password de privileged EXEC como “class”, foi executado o seguinte comando:</w:t>
      </w:r>
    </w:p>
    <w:p w14:paraId="12E6DBD8" w14:textId="77777777" w:rsidR="004861D2" w:rsidRDefault="004861D2" w:rsidP="004861D2">
      <w:pPr>
        <w:keepNext/>
        <w:spacing w:line="240" w:lineRule="auto"/>
        <w:ind w:firstLine="360"/>
      </w:pPr>
      <w:r>
        <w:rPr>
          <w:noProof/>
        </w:rPr>
        <w:drawing>
          <wp:inline distT="0" distB="0" distL="0" distR="0" wp14:anchorId="072AD052" wp14:editId="3C6C4272">
            <wp:extent cx="2349500" cy="159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9527" w14:textId="0204C9EC" w:rsidR="004861D2" w:rsidRDefault="004861D2" w:rsidP="004861D2">
      <w:pPr>
        <w:pStyle w:val="Caption"/>
        <w:ind w:firstLine="360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7</w:t>
      </w:r>
      <w:r w:rsidR="0089457C">
        <w:rPr>
          <w:noProof/>
        </w:rPr>
        <w:fldChar w:fldCharType="end"/>
      </w:r>
      <w:r>
        <w:t xml:space="preserve"> Configuração da </w:t>
      </w:r>
      <w:r>
        <w:rPr>
          <w:i/>
          <w:iCs/>
        </w:rPr>
        <w:t>password</w:t>
      </w:r>
      <w:r>
        <w:t xml:space="preserve"> de </w:t>
      </w:r>
      <w:r>
        <w:rPr>
          <w:i/>
          <w:iCs/>
        </w:rPr>
        <w:t>privileged</w:t>
      </w:r>
      <w:r>
        <w:t xml:space="preserve"> </w:t>
      </w:r>
      <w:r>
        <w:rPr>
          <w:i/>
          <w:iCs/>
        </w:rPr>
        <w:t>EXEC</w:t>
      </w:r>
    </w:p>
    <w:p w14:paraId="485A1A8F" w14:textId="43B9C69A" w:rsidR="00C73B48" w:rsidRDefault="00C73B48" w:rsidP="00C73B48"/>
    <w:p w14:paraId="4904D5F1" w14:textId="4EFC5AAC" w:rsidR="00C73B48" w:rsidRDefault="00C73B48" w:rsidP="00CE3288">
      <w:pPr>
        <w:pStyle w:val="Heading4"/>
        <w:numPr>
          <w:ilvl w:val="0"/>
          <w:numId w:val="39"/>
        </w:numPr>
        <w:spacing w:line="360" w:lineRule="auto"/>
      </w:pPr>
      <w:r>
        <w:t xml:space="preserve">Atribuir </w:t>
      </w:r>
      <w:r>
        <w:rPr>
          <w:i/>
          <w:iCs/>
        </w:rPr>
        <w:t>password</w:t>
      </w:r>
      <w:r>
        <w:t xml:space="preserve"> de consola e </w:t>
      </w:r>
      <w:r>
        <w:rPr>
          <w:i/>
          <w:iCs/>
        </w:rPr>
        <w:t>vty</w:t>
      </w:r>
      <w:r>
        <w:t xml:space="preserve"> como “</w:t>
      </w:r>
      <w:r>
        <w:rPr>
          <w:b w:val="0"/>
          <w:bCs/>
        </w:rPr>
        <w:t>cisco</w:t>
      </w:r>
      <w:r>
        <w:t>”</w:t>
      </w:r>
    </w:p>
    <w:p w14:paraId="422F4CDB" w14:textId="693E28D9" w:rsidR="00CE3288" w:rsidRDefault="00CE3288" w:rsidP="00CE3288">
      <w:pPr>
        <w:spacing w:line="360" w:lineRule="auto"/>
        <w:ind w:left="360"/>
        <w:jc w:val="both"/>
      </w:pPr>
      <w:r>
        <w:t xml:space="preserve">Para definir as </w:t>
      </w:r>
      <w:r>
        <w:rPr>
          <w:i/>
          <w:iCs/>
        </w:rPr>
        <w:t>passwords</w:t>
      </w:r>
      <w:r>
        <w:t xml:space="preserve"> de consola e </w:t>
      </w:r>
      <w:r>
        <w:rPr>
          <w:i/>
          <w:iCs/>
        </w:rPr>
        <w:t>vty</w:t>
      </w:r>
      <w:r>
        <w:t xml:space="preserve"> como “cisco”, foram executados os seguintes comandos:</w:t>
      </w:r>
    </w:p>
    <w:p w14:paraId="49B643A7" w14:textId="77777777" w:rsidR="00CE3288" w:rsidRDefault="00CE3288" w:rsidP="00CE3288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11F54906" wp14:editId="3D49E91F">
            <wp:extent cx="2371090" cy="925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49F6" w14:textId="79D119C2" w:rsidR="00CE3288" w:rsidRDefault="00CE3288" w:rsidP="00CE3288">
      <w:pPr>
        <w:pStyle w:val="Caption"/>
        <w:ind w:firstLine="360"/>
        <w:jc w:val="both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8</w:t>
      </w:r>
      <w:r w:rsidR="0089457C">
        <w:rPr>
          <w:noProof/>
        </w:rPr>
        <w:fldChar w:fldCharType="end"/>
      </w:r>
      <w:r>
        <w:t xml:space="preserve"> Configuração das </w:t>
      </w:r>
      <w:r>
        <w:rPr>
          <w:i/>
          <w:iCs/>
        </w:rPr>
        <w:t>passwords</w:t>
      </w:r>
      <w:r>
        <w:t xml:space="preserve"> de consola e </w:t>
      </w:r>
      <w:r>
        <w:rPr>
          <w:i/>
          <w:iCs/>
        </w:rPr>
        <w:t>vty</w:t>
      </w:r>
    </w:p>
    <w:p w14:paraId="37A24B55" w14:textId="77777777" w:rsidR="00CE3288" w:rsidRDefault="00CE3288">
      <w:pPr>
        <w:spacing w:after="200"/>
        <w:rPr>
          <w:bCs/>
          <w:i/>
          <w:iCs/>
          <w:smallCaps/>
          <w:color w:val="732117" w:themeColor="accent2" w:themeShade="BF"/>
          <w:spacing w:val="10"/>
          <w:sz w:val="18"/>
          <w:szCs w:val="18"/>
        </w:rPr>
      </w:pPr>
      <w:r>
        <w:rPr>
          <w:i/>
          <w:iCs/>
        </w:rPr>
        <w:br w:type="page"/>
      </w:r>
    </w:p>
    <w:p w14:paraId="31DF1C32" w14:textId="259E9FCC" w:rsidR="00CE3288" w:rsidRDefault="00CE3288" w:rsidP="00CE3288">
      <w:pPr>
        <w:pStyle w:val="Heading4"/>
        <w:numPr>
          <w:ilvl w:val="0"/>
          <w:numId w:val="39"/>
        </w:numPr>
        <w:spacing w:line="360" w:lineRule="auto"/>
        <w:jc w:val="both"/>
      </w:pPr>
      <w:r>
        <w:lastRenderedPageBreak/>
        <w:t xml:space="preserve">Configurar </w:t>
      </w:r>
      <w:r w:rsidRPr="00F72F58">
        <w:t xml:space="preserve">a </w:t>
      </w:r>
      <w:r w:rsidRPr="00F72F58">
        <w:rPr>
          <w:i/>
          <w:iCs/>
        </w:rPr>
        <w:t>MOTD banner</w:t>
      </w:r>
      <w:r>
        <w:t xml:space="preserve"> para alertar os utilizadores que acesso não autorizado é proibído</w:t>
      </w:r>
    </w:p>
    <w:p w14:paraId="51651433" w14:textId="1DDC5B85" w:rsidR="00CE3288" w:rsidRDefault="00CE3288" w:rsidP="00CE3288">
      <w:pPr>
        <w:spacing w:line="360" w:lineRule="auto"/>
        <w:ind w:left="360"/>
        <w:jc w:val="both"/>
      </w:pPr>
      <w:r>
        <w:t>Para configurar a MOTD banner, foi executado o seguinte comando:</w:t>
      </w:r>
    </w:p>
    <w:p w14:paraId="63CDC855" w14:textId="77777777" w:rsidR="00CE3288" w:rsidRDefault="00CE3288" w:rsidP="00CE3288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7B6FE532" wp14:editId="07EF1A52">
            <wp:extent cx="3870325" cy="159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66A" w14:textId="35C67904" w:rsidR="00CE3288" w:rsidRDefault="00CE3288" w:rsidP="00CE3288">
      <w:pPr>
        <w:pStyle w:val="Caption"/>
        <w:ind w:firstLine="360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9</w:t>
      </w:r>
      <w:r w:rsidR="0089457C">
        <w:rPr>
          <w:noProof/>
        </w:rPr>
        <w:fldChar w:fldCharType="end"/>
      </w:r>
      <w:r>
        <w:t xml:space="preserve"> Configuração da </w:t>
      </w:r>
      <w:r>
        <w:rPr>
          <w:i/>
          <w:iCs/>
        </w:rPr>
        <w:t>MOTD</w:t>
      </w:r>
      <w:r>
        <w:t xml:space="preserve"> </w:t>
      </w:r>
      <w:r>
        <w:rPr>
          <w:i/>
          <w:iCs/>
        </w:rPr>
        <w:t>banner</w:t>
      </w:r>
    </w:p>
    <w:p w14:paraId="79A71B08" w14:textId="1AC50290" w:rsidR="00F72F58" w:rsidRDefault="00F72F58" w:rsidP="00F72F58"/>
    <w:p w14:paraId="13001413" w14:textId="3E67C3D1" w:rsidR="00F72F58" w:rsidRDefault="00F72F58" w:rsidP="00D93526">
      <w:pPr>
        <w:pStyle w:val="Heading4"/>
        <w:numPr>
          <w:ilvl w:val="0"/>
          <w:numId w:val="39"/>
        </w:numPr>
        <w:spacing w:line="360" w:lineRule="auto"/>
        <w:jc w:val="both"/>
      </w:pPr>
      <w:r>
        <w:t xml:space="preserve">Configurar logging synchronous para a </w:t>
      </w:r>
      <w:r w:rsidRPr="00F72F58">
        <w:rPr>
          <w:i/>
          <w:iCs/>
        </w:rPr>
        <w:t>console line</w:t>
      </w:r>
    </w:p>
    <w:p w14:paraId="2DD00B3C" w14:textId="7391D8BD" w:rsidR="00F72F58" w:rsidRPr="00F72F58" w:rsidRDefault="00D93526" w:rsidP="00D93526">
      <w:pPr>
        <w:spacing w:line="360" w:lineRule="auto"/>
        <w:ind w:left="360"/>
        <w:jc w:val="both"/>
      </w:pPr>
      <w:r>
        <w:t>Para configurar logging synchronous na console line, foram executados os seguintes comandos:</w:t>
      </w:r>
    </w:p>
    <w:p w14:paraId="650979BB" w14:textId="77777777" w:rsidR="00F72F58" w:rsidRDefault="00F72F58" w:rsidP="00D93526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27B604C1" wp14:editId="17ED3BB1">
            <wp:extent cx="2732405" cy="318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71BA" w14:textId="0C4CB237" w:rsidR="00F72F58" w:rsidRDefault="00F72F58" w:rsidP="00D93526">
      <w:pPr>
        <w:pStyle w:val="Caption"/>
        <w:ind w:firstLine="360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10</w:t>
      </w:r>
      <w:r w:rsidR="0089457C">
        <w:rPr>
          <w:noProof/>
        </w:rPr>
        <w:fldChar w:fldCharType="end"/>
      </w:r>
      <w:r>
        <w:t xml:space="preserve"> Configuração do </w:t>
      </w:r>
      <w:r>
        <w:rPr>
          <w:i/>
          <w:iCs/>
        </w:rPr>
        <w:t xml:space="preserve">logging synchronous </w:t>
      </w:r>
      <w:r>
        <w:t xml:space="preserve">na </w:t>
      </w:r>
      <w:r w:rsidRPr="00540D0B">
        <w:rPr>
          <w:i/>
          <w:iCs/>
        </w:rPr>
        <w:t>console line</w:t>
      </w:r>
    </w:p>
    <w:p w14:paraId="23D7B82E" w14:textId="25C17D14" w:rsidR="00D93526" w:rsidRDefault="00D93526" w:rsidP="00D93526"/>
    <w:p w14:paraId="4671C984" w14:textId="557AA214" w:rsidR="00FC29E8" w:rsidRPr="00FC29E8" w:rsidRDefault="0061314A" w:rsidP="00FC29E8">
      <w:pPr>
        <w:pStyle w:val="Heading4"/>
        <w:numPr>
          <w:ilvl w:val="0"/>
          <w:numId w:val="39"/>
        </w:numPr>
        <w:spacing w:line="360" w:lineRule="auto"/>
        <w:jc w:val="both"/>
      </w:pPr>
      <w:r>
        <w:t>Configurar os endereços IP, como descrito na tabela de endereçamento, para todas as interfaces</w:t>
      </w:r>
    </w:p>
    <w:p w14:paraId="4B6E44C9" w14:textId="663C0D44" w:rsidR="0061314A" w:rsidRDefault="0061314A" w:rsidP="0061314A">
      <w:pPr>
        <w:spacing w:line="360" w:lineRule="auto"/>
        <w:ind w:left="360"/>
        <w:jc w:val="both"/>
      </w:pPr>
      <w:r>
        <w:t>As seguintes figuras demonstram a configuração de todas as interfaces, para os respetivos routers e PC’s, de acordo com a tabela de endereçamento:</w:t>
      </w:r>
    </w:p>
    <w:p w14:paraId="77857416" w14:textId="77777777" w:rsidR="0061314A" w:rsidRDefault="0061314A" w:rsidP="0061314A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4B13E23A" wp14:editId="0DBC6B1A">
            <wp:extent cx="4572000" cy="1807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D886" w14:textId="77CB0E9D" w:rsidR="0061314A" w:rsidRDefault="0061314A" w:rsidP="0061314A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11</w:t>
      </w:r>
      <w:r w:rsidR="0089457C">
        <w:rPr>
          <w:noProof/>
        </w:rPr>
        <w:fldChar w:fldCharType="end"/>
      </w:r>
      <w:r>
        <w:t xml:space="preserve"> Configuração do router 1</w:t>
      </w:r>
    </w:p>
    <w:p w14:paraId="24BC23C4" w14:textId="77777777" w:rsidR="0061314A" w:rsidRPr="0061314A" w:rsidRDefault="0061314A" w:rsidP="0061314A"/>
    <w:p w14:paraId="146DFEE9" w14:textId="77777777" w:rsidR="0061314A" w:rsidRDefault="0061314A" w:rsidP="0061314A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708F85E4" wp14:editId="2EBAE03F">
            <wp:extent cx="4297680" cy="12801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19D3" w14:textId="6F1A0016" w:rsidR="0061314A" w:rsidRDefault="0061314A" w:rsidP="0061314A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12</w:t>
      </w:r>
      <w:r w:rsidR="0089457C">
        <w:rPr>
          <w:noProof/>
        </w:rPr>
        <w:fldChar w:fldCharType="end"/>
      </w:r>
      <w:r>
        <w:t xml:space="preserve"> Configuração do router 2</w:t>
      </w:r>
    </w:p>
    <w:p w14:paraId="63EEDCD5" w14:textId="77777777" w:rsidR="0061314A" w:rsidRDefault="0061314A" w:rsidP="0061314A">
      <w:pPr>
        <w:keepNext/>
        <w:spacing w:line="24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7A6B3D64" wp14:editId="07F882C1">
            <wp:extent cx="4572000" cy="1945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F30E" w14:textId="336FD431" w:rsidR="0061314A" w:rsidRDefault="0061314A" w:rsidP="0061314A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13</w:t>
      </w:r>
      <w:r w:rsidR="0089457C">
        <w:rPr>
          <w:noProof/>
        </w:rPr>
        <w:fldChar w:fldCharType="end"/>
      </w:r>
      <w:r>
        <w:t xml:space="preserve"> Configuração do router 3</w:t>
      </w:r>
    </w:p>
    <w:p w14:paraId="4B10A08A" w14:textId="77777777" w:rsidR="0061314A" w:rsidRPr="0061314A" w:rsidRDefault="0061314A" w:rsidP="0061314A"/>
    <w:p w14:paraId="621206CA" w14:textId="77777777" w:rsidR="0061314A" w:rsidRDefault="0061314A" w:rsidP="0061314A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4DFDBE30" wp14:editId="09C557C7">
            <wp:extent cx="4572000" cy="2052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72D4" w14:textId="4257401E" w:rsidR="0061314A" w:rsidRDefault="0061314A" w:rsidP="0061314A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14</w:t>
      </w:r>
      <w:r w:rsidR="0089457C">
        <w:rPr>
          <w:noProof/>
        </w:rPr>
        <w:fldChar w:fldCharType="end"/>
      </w:r>
      <w:r>
        <w:t xml:space="preserve"> Configuração do </w:t>
      </w:r>
      <w:r w:rsidRPr="00CE27A6">
        <w:rPr>
          <w:i/>
          <w:iCs/>
        </w:rPr>
        <w:t>switch L3</w:t>
      </w:r>
      <w:r>
        <w:t xml:space="preserve"> D1</w:t>
      </w:r>
    </w:p>
    <w:p w14:paraId="7878925C" w14:textId="77777777" w:rsidR="0061314A" w:rsidRPr="0061314A" w:rsidRDefault="0061314A" w:rsidP="0061314A"/>
    <w:p w14:paraId="605C264F" w14:textId="77777777" w:rsidR="0061314A" w:rsidRDefault="0061314A" w:rsidP="0061314A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674AE1F5" wp14:editId="2BC767C5">
            <wp:extent cx="4572000" cy="1605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6843" w14:textId="1011DE25" w:rsidR="0061314A" w:rsidRDefault="0061314A" w:rsidP="0061314A">
      <w:pPr>
        <w:pStyle w:val="Caption"/>
        <w:ind w:firstLine="360"/>
        <w:jc w:val="both"/>
      </w:pPr>
      <w:r>
        <w:t xml:space="preserve">Figura </w:t>
      </w:r>
      <w:fldSimple w:instr=" SEQ Figura \* ARABIC ">
        <w:r w:rsidR="00C90824">
          <w:rPr>
            <w:noProof/>
          </w:rPr>
          <w:t>15</w:t>
        </w:r>
      </w:fldSimple>
      <w:r>
        <w:t xml:space="preserve"> Configuração do </w:t>
      </w:r>
      <w:r w:rsidRPr="00700707">
        <w:rPr>
          <w:i/>
          <w:iCs/>
        </w:rPr>
        <w:t>switch L3</w:t>
      </w:r>
      <w:r>
        <w:t xml:space="preserve"> D2</w:t>
      </w:r>
    </w:p>
    <w:p w14:paraId="50F9ECD0" w14:textId="1EFECE11" w:rsidR="00FC29E8" w:rsidRDefault="00FC29E8" w:rsidP="00FC29E8"/>
    <w:p w14:paraId="3034283C" w14:textId="0D5BBE68" w:rsidR="00FC29E8" w:rsidRPr="00FC29E8" w:rsidRDefault="00FC29E8" w:rsidP="00FC29E8">
      <w:pPr>
        <w:ind w:left="360"/>
        <w:rPr>
          <w:rFonts w:asciiTheme="minorHAnsi" w:hAnsiTheme="minorHAnsi"/>
          <w:color w:val="auto"/>
          <w:sz w:val="22"/>
          <w:szCs w:val="22"/>
        </w:rPr>
      </w:pPr>
      <w:r>
        <w:rPr>
          <w:b/>
          <w:bCs/>
          <w:sz w:val="22"/>
          <w:szCs w:val="22"/>
        </w:rPr>
        <w:t>NOTA 6</w:t>
      </w:r>
      <w:r w:rsidRPr="00FC29E8">
        <w:rPr>
          <w:sz w:val="22"/>
          <w:szCs w:val="22"/>
        </w:rPr>
        <w:t>: o comando “no switchport” permite tornar um porto L2 (layer 2) de um switch para um porto L3 (layer 3).</w:t>
      </w:r>
      <w:r>
        <w:rPr>
          <w:sz w:val="22"/>
          <w:szCs w:val="22"/>
        </w:rPr>
        <w:t xml:space="preserve"> Este comando funciona apenas em switches que suportem L3.</w:t>
      </w:r>
    </w:p>
    <w:p w14:paraId="30CFEBC3" w14:textId="77777777" w:rsidR="0061314A" w:rsidRPr="0061314A" w:rsidRDefault="0061314A" w:rsidP="0061314A"/>
    <w:p w14:paraId="147697C4" w14:textId="77777777" w:rsidR="0061314A" w:rsidRDefault="0061314A" w:rsidP="0061314A">
      <w:pPr>
        <w:keepNext/>
        <w:spacing w:line="24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2484C12B" wp14:editId="5533E0B1">
            <wp:extent cx="3731895" cy="47815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DC78" w14:textId="1BE6357C" w:rsidR="0061314A" w:rsidRDefault="0061314A" w:rsidP="0061314A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</w:instrText>
      </w:r>
      <w:r w:rsidR="0089457C">
        <w:instrText xml:space="preserve">ra \* ARABIC </w:instrText>
      </w:r>
      <w:r w:rsidR="0089457C">
        <w:fldChar w:fldCharType="separate"/>
      </w:r>
      <w:r w:rsidR="00C90824">
        <w:rPr>
          <w:noProof/>
        </w:rPr>
        <w:t>16</w:t>
      </w:r>
      <w:r w:rsidR="0089457C">
        <w:rPr>
          <w:noProof/>
        </w:rPr>
        <w:fldChar w:fldCharType="end"/>
      </w:r>
      <w:r>
        <w:t xml:space="preserve"> Configuração do PC1</w:t>
      </w:r>
    </w:p>
    <w:p w14:paraId="12EAA0FB" w14:textId="77777777" w:rsidR="0061314A" w:rsidRPr="0061314A" w:rsidRDefault="0061314A" w:rsidP="0061314A"/>
    <w:p w14:paraId="46D32A59" w14:textId="77777777" w:rsidR="0061314A" w:rsidRDefault="0061314A" w:rsidP="0061314A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57F91E30" wp14:editId="3F349EA7">
            <wp:extent cx="3721100" cy="4679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9310" w14:textId="520AD24C" w:rsidR="00FC29E8" w:rsidRDefault="0061314A" w:rsidP="00FC29E8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17</w:t>
      </w:r>
      <w:r w:rsidR="0089457C">
        <w:rPr>
          <w:noProof/>
        </w:rPr>
        <w:fldChar w:fldCharType="end"/>
      </w:r>
      <w:r>
        <w:t xml:space="preserve"> Configuração do PC2</w:t>
      </w:r>
    </w:p>
    <w:p w14:paraId="325850C8" w14:textId="0F6AAE68" w:rsidR="00FC29E8" w:rsidRDefault="00FC29E8" w:rsidP="00FC29E8"/>
    <w:p w14:paraId="0AB18FE5" w14:textId="10489D48" w:rsidR="002E5816" w:rsidRDefault="002E5816" w:rsidP="002E5816">
      <w:pPr>
        <w:pStyle w:val="Heading4"/>
        <w:numPr>
          <w:ilvl w:val="0"/>
          <w:numId w:val="39"/>
        </w:numPr>
        <w:spacing w:line="360" w:lineRule="auto"/>
      </w:pPr>
      <w:r>
        <w:t xml:space="preserve">Configurar a descrição para cada </w:t>
      </w:r>
      <w:r w:rsidRPr="002E5816">
        <w:rPr>
          <w:i/>
          <w:iCs/>
        </w:rPr>
        <w:t>interface</w:t>
      </w:r>
      <w:r>
        <w:t xml:space="preserve"> com um endereço IP</w:t>
      </w:r>
    </w:p>
    <w:p w14:paraId="4CC69594" w14:textId="6543C075" w:rsidR="002E5816" w:rsidRDefault="002E5816" w:rsidP="002E5816">
      <w:pPr>
        <w:spacing w:line="360" w:lineRule="auto"/>
        <w:ind w:left="360"/>
        <w:jc w:val="both"/>
      </w:pPr>
      <w:r>
        <w:t>Após as configurações das interfaces, nos routers, foi-lhes atríbuidas uma descrição, como demonstrado nas seguintes figuras:</w:t>
      </w:r>
    </w:p>
    <w:p w14:paraId="7CEEAEAA" w14:textId="77777777" w:rsidR="00E20D33" w:rsidRDefault="002E5816" w:rsidP="00E20D33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2CD188B6" wp14:editId="76A89444">
            <wp:extent cx="3041015" cy="61658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9C54" w14:textId="341562DA" w:rsidR="00E20D33" w:rsidRDefault="00E20D33" w:rsidP="00E20D33">
      <w:pPr>
        <w:pStyle w:val="Caption"/>
        <w:ind w:firstLine="360"/>
        <w:jc w:val="both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18</w:t>
      </w:r>
      <w:r w:rsidR="0089457C">
        <w:rPr>
          <w:noProof/>
        </w:rPr>
        <w:fldChar w:fldCharType="end"/>
      </w:r>
      <w:r>
        <w:t xml:space="preserve"> Atribuição de uma descrição às </w:t>
      </w:r>
      <w:r w:rsidRPr="00E20D33">
        <w:rPr>
          <w:i/>
          <w:iCs/>
        </w:rPr>
        <w:t>interfaces</w:t>
      </w:r>
      <w:r>
        <w:rPr>
          <w:i/>
          <w:iCs/>
        </w:rPr>
        <w:t xml:space="preserve"> - router 1</w:t>
      </w:r>
    </w:p>
    <w:p w14:paraId="7601D4BF" w14:textId="77777777" w:rsidR="00E20D33" w:rsidRPr="00E20D33" w:rsidRDefault="00E20D33" w:rsidP="00E20D33">
      <w:pPr>
        <w:spacing w:line="240" w:lineRule="auto"/>
      </w:pPr>
    </w:p>
    <w:p w14:paraId="6AD13E2A" w14:textId="77777777" w:rsidR="00E20D33" w:rsidRDefault="002E5816" w:rsidP="00E20D33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23536030" wp14:editId="4420284D">
            <wp:extent cx="3423920" cy="94615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BD87" w14:textId="2B88DB89" w:rsidR="00E20D33" w:rsidRDefault="00E20D33" w:rsidP="00E20D33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19</w:t>
      </w:r>
      <w:r w:rsidR="0089457C">
        <w:rPr>
          <w:noProof/>
        </w:rPr>
        <w:fldChar w:fldCharType="end"/>
      </w:r>
      <w:r>
        <w:t xml:space="preserve"> </w:t>
      </w:r>
      <w:r w:rsidRPr="00D168E7">
        <w:t>Atribuição de uma descrição às interfaces - route</w:t>
      </w:r>
      <w:r>
        <w:t>r 2</w:t>
      </w:r>
    </w:p>
    <w:p w14:paraId="3926A184" w14:textId="77777777" w:rsidR="00E20D33" w:rsidRPr="00E20D33" w:rsidRDefault="00E20D33" w:rsidP="00E20D33">
      <w:pPr>
        <w:spacing w:line="240" w:lineRule="auto"/>
      </w:pPr>
    </w:p>
    <w:p w14:paraId="42030B89" w14:textId="77777777" w:rsidR="00E20D33" w:rsidRDefault="002E5816" w:rsidP="00E20D33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12F60B1F" wp14:editId="63A54C80">
            <wp:extent cx="3041015" cy="61658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DCE5" w14:textId="4361B160" w:rsidR="00E20D33" w:rsidRDefault="00E20D33" w:rsidP="00E20D33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20</w:t>
      </w:r>
      <w:r w:rsidR="0089457C">
        <w:rPr>
          <w:noProof/>
        </w:rPr>
        <w:fldChar w:fldCharType="end"/>
      </w:r>
      <w:r>
        <w:t xml:space="preserve"> </w:t>
      </w:r>
      <w:r w:rsidRPr="002F304B">
        <w:t>Atribuição de uma descrição às interfaces - router</w:t>
      </w:r>
      <w:r>
        <w:rPr>
          <w:noProof/>
        </w:rPr>
        <w:t xml:space="preserve"> 3</w:t>
      </w:r>
    </w:p>
    <w:p w14:paraId="0CD11BA5" w14:textId="77777777" w:rsidR="00E20D33" w:rsidRDefault="00E20D33" w:rsidP="00E20D33">
      <w:pPr>
        <w:spacing w:line="240" w:lineRule="auto"/>
        <w:ind w:left="360"/>
        <w:jc w:val="both"/>
      </w:pPr>
    </w:p>
    <w:p w14:paraId="6A02B21B" w14:textId="77777777" w:rsidR="00E20D33" w:rsidRDefault="00E20D33" w:rsidP="00E20D33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4B2A8F49" wp14:editId="16F850DA">
            <wp:extent cx="3104515" cy="627380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B5A0" w14:textId="3BFF83D3" w:rsidR="00E20D33" w:rsidRDefault="00E20D33" w:rsidP="00E20D33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21</w:t>
      </w:r>
      <w:r w:rsidR="0089457C">
        <w:rPr>
          <w:noProof/>
        </w:rPr>
        <w:fldChar w:fldCharType="end"/>
      </w:r>
      <w:r>
        <w:t xml:space="preserve"> </w:t>
      </w:r>
      <w:r w:rsidRPr="007B2EC4">
        <w:t xml:space="preserve">Atribuição de uma descrição às interfaces - </w:t>
      </w:r>
      <w:r>
        <w:t>Switch D1</w:t>
      </w:r>
    </w:p>
    <w:p w14:paraId="03CB3F4D" w14:textId="77777777" w:rsidR="00E20D33" w:rsidRPr="00E20D33" w:rsidRDefault="00E20D33" w:rsidP="00E20D33">
      <w:pPr>
        <w:spacing w:line="240" w:lineRule="auto"/>
      </w:pPr>
    </w:p>
    <w:p w14:paraId="060C9488" w14:textId="77777777" w:rsidR="00E20D33" w:rsidRDefault="00E20D33" w:rsidP="00E20D33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0D2823EC" wp14:editId="3045A9B0">
            <wp:extent cx="3104515" cy="61658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945B" w14:textId="6394AF58" w:rsidR="008E3848" w:rsidRDefault="00E20D33" w:rsidP="008E3848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22</w:t>
      </w:r>
      <w:r w:rsidR="0089457C">
        <w:rPr>
          <w:noProof/>
        </w:rPr>
        <w:fldChar w:fldCharType="end"/>
      </w:r>
      <w:r>
        <w:t xml:space="preserve"> </w:t>
      </w:r>
      <w:r w:rsidRPr="005A2641">
        <w:t xml:space="preserve">Atribuição de uma descrição às interfaces - </w:t>
      </w:r>
      <w:r>
        <w:t>Switch D2</w:t>
      </w:r>
    </w:p>
    <w:p w14:paraId="1B0366FF" w14:textId="77777777" w:rsidR="008E3848" w:rsidRDefault="008E3848">
      <w:pPr>
        <w:spacing w:after="200"/>
        <w:rPr>
          <w:bCs/>
          <w:smallCaps/>
          <w:color w:val="732117" w:themeColor="accent2" w:themeShade="BF"/>
          <w:spacing w:val="10"/>
          <w:sz w:val="18"/>
          <w:szCs w:val="18"/>
        </w:rPr>
      </w:pPr>
      <w:r>
        <w:br w:type="page"/>
      </w:r>
    </w:p>
    <w:p w14:paraId="2E7CE5A5" w14:textId="5E0581A6" w:rsidR="008E3848" w:rsidRDefault="008E3848" w:rsidP="006E776A">
      <w:pPr>
        <w:pStyle w:val="Heading4"/>
        <w:numPr>
          <w:ilvl w:val="0"/>
          <w:numId w:val="39"/>
        </w:numPr>
        <w:spacing w:line="360" w:lineRule="auto"/>
        <w:jc w:val="both"/>
        <w:rPr>
          <w:i/>
          <w:iCs/>
        </w:rPr>
      </w:pPr>
      <w:r>
        <w:lastRenderedPageBreak/>
        <w:t xml:space="preserve">Configurar o </w:t>
      </w:r>
      <w:r w:rsidRPr="008E3848">
        <w:rPr>
          <w:i/>
          <w:iCs/>
        </w:rPr>
        <w:t>clock rate</w:t>
      </w:r>
      <w:r>
        <w:t xml:space="preserve">, se aplicável, à </w:t>
      </w:r>
      <w:r w:rsidRPr="008E3848">
        <w:rPr>
          <w:i/>
          <w:iCs/>
        </w:rPr>
        <w:t>interface serial DCE</w:t>
      </w:r>
    </w:p>
    <w:p w14:paraId="144BB3EB" w14:textId="74A0F977" w:rsidR="008E3848" w:rsidRDefault="008E3848" w:rsidP="006E776A">
      <w:pPr>
        <w:spacing w:line="360" w:lineRule="auto"/>
        <w:ind w:left="360"/>
        <w:jc w:val="both"/>
      </w:pPr>
      <w:r>
        <w:t xml:space="preserve">Não existem </w:t>
      </w:r>
      <w:r>
        <w:rPr>
          <w:i/>
          <w:iCs/>
        </w:rPr>
        <w:t>interfaces Serial DCE</w:t>
      </w:r>
      <w:r>
        <w:t xml:space="preserve"> nesta topologia, pelo que não existem </w:t>
      </w:r>
      <w:r>
        <w:rPr>
          <w:i/>
          <w:iCs/>
        </w:rPr>
        <w:t>clock rates</w:t>
      </w:r>
      <w:r>
        <w:t xml:space="preserve"> a serem configuradas.</w:t>
      </w:r>
    </w:p>
    <w:p w14:paraId="5E8F4470" w14:textId="5A944424" w:rsidR="008E3848" w:rsidRDefault="001223FA" w:rsidP="006E776A">
      <w:pPr>
        <w:pStyle w:val="Heading4"/>
        <w:numPr>
          <w:ilvl w:val="0"/>
          <w:numId w:val="39"/>
        </w:numPr>
        <w:spacing w:line="360" w:lineRule="auto"/>
        <w:jc w:val="both"/>
      </w:pPr>
      <w:r>
        <w:t>Copiar</w:t>
      </w:r>
      <w:r w:rsidR="008E3848">
        <w:t xml:space="preserve"> as configurações</w:t>
      </w:r>
      <w:r>
        <w:t xml:space="preserve"> em </w:t>
      </w:r>
      <w:r>
        <w:rPr>
          <w:i/>
          <w:iCs/>
        </w:rPr>
        <w:t>running-config</w:t>
      </w:r>
      <w:r>
        <w:t xml:space="preserve"> para </w:t>
      </w:r>
      <w:r>
        <w:rPr>
          <w:i/>
          <w:iCs/>
        </w:rPr>
        <w:t>startup-config</w:t>
      </w:r>
    </w:p>
    <w:p w14:paraId="0D545F76" w14:textId="1013A2BF" w:rsidR="008E3848" w:rsidRDefault="008E3848" w:rsidP="006E776A">
      <w:pPr>
        <w:spacing w:line="360" w:lineRule="auto"/>
        <w:ind w:left="360"/>
        <w:jc w:val="both"/>
      </w:pPr>
      <w:r>
        <w:t>Para guardar as configurações executadas nos routers, foi executado o seguinte comando:</w:t>
      </w:r>
    </w:p>
    <w:p w14:paraId="12132FD4" w14:textId="77777777" w:rsidR="00C246FD" w:rsidRDefault="00C246FD" w:rsidP="00C246FD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03BA9660" wp14:editId="5DB25F7A">
            <wp:extent cx="2955925" cy="616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B10E" w14:textId="32309590" w:rsidR="001223FA" w:rsidRDefault="00C246FD" w:rsidP="006E776A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23</w:t>
      </w:r>
      <w:r w:rsidR="0089457C">
        <w:rPr>
          <w:noProof/>
        </w:rPr>
        <w:fldChar w:fldCharType="end"/>
      </w:r>
      <w:r>
        <w:t xml:space="preserve"> Comando para guardar as configurações previamente executadas</w:t>
      </w:r>
    </w:p>
    <w:p w14:paraId="09A56DB1" w14:textId="2A6DD241" w:rsidR="006E776A" w:rsidRDefault="006E776A" w:rsidP="006E776A"/>
    <w:p w14:paraId="5227CEDF" w14:textId="0F724B8E" w:rsidR="006E776A" w:rsidRDefault="006E776A" w:rsidP="00580850">
      <w:pPr>
        <w:pStyle w:val="Heading4"/>
        <w:numPr>
          <w:ilvl w:val="0"/>
          <w:numId w:val="39"/>
        </w:numPr>
        <w:spacing w:line="360" w:lineRule="auto"/>
        <w:jc w:val="both"/>
      </w:pPr>
      <w:r>
        <w:t xml:space="preserve">Guardar as configurações em </w:t>
      </w:r>
      <w:r>
        <w:rPr>
          <w:i/>
          <w:iCs/>
        </w:rPr>
        <w:t>running-config</w:t>
      </w:r>
      <w:r>
        <w:t xml:space="preserve"> para </w:t>
      </w:r>
      <w:r>
        <w:rPr>
          <w:i/>
          <w:iCs/>
        </w:rPr>
        <w:t>startup-config</w:t>
      </w:r>
    </w:p>
    <w:p w14:paraId="13B95E9B" w14:textId="535C314A" w:rsidR="00580850" w:rsidRDefault="006E776A" w:rsidP="00057EEA">
      <w:pPr>
        <w:spacing w:line="360" w:lineRule="auto"/>
        <w:ind w:left="360"/>
        <w:jc w:val="both"/>
      </w:pPr>
      <w:r w:rsidRPr="00580850">
        <w:t>Este passo é uma repetição do passo anterior. Apenas consta deste relatório para manter uma coerência a nível de alíneas com o enunciado.</w:t>
      </w:r>
    </w:p>
    <w:p w14:paraId="12DBBBED" w14:textId="77777777" w:rsidR="00057EEA" w:rsidRDefault="00057EEA" w:rsidP="00057EEA">
      <w:pPr>
        <w:spacing w:line="360" w:lineRule="auto"/>
        <w:ind w:left="360"/>
        <w:jc w:val="both"/>
      </w:pPr>
    </w:p>
    <w:p w14:paraId="2862B5D5" w14:textId="0C0B5761" w:rsidR="00580850" w:rsidRDefault="00580850" w:rsidP="00580850">
      <w:pPr>
        <w:pStyle w:val="Heading4"/>
        <w:numPr>
          <w:ilvl w:val="0"/>
          <w:numId w:val="39"/>
        </w:numPr>
        <w:spacing w:line="360" w:lineRule="auto"/>
        <w:jc w:val="both"/>
        <w:rPr>
          <w:b w:val="0"/>
          <w:bCs/>
          <w:i/>
          <w:iCs/>
        </w:rPr>
      </w:pPr>
      <w:r>
        <w:t xml:space="preserve">Verificar os estados das interfaces usando o comando </w:t>
      </w:r>
      <w:r>
        <w:rPr>
          <w:b w:val="0"/>
          <w:bCs/>
          <w:i/>
          <w:iCs/>
        </w:rPr>
        <w:t>show ip interface brief</w:t>
      </w:r>
    </w:p>
    <w:p w14:paraId="4D1CF9AB" w14:textId="6D6F3E9A" w:rsidR="00580850" w:rsidRDefault="00580850" w:rsidP="00580850">
      <w:pPr>
        <w:spacing w:line="360" w:lineRule="auto"/>
        <w:ind w:left="360"/>
        <w:jc w:val="both"/>
      </w:pPr>
      <w:r>
        <w:t>Para verificar os estados das interfaces, executou-se o seguinte comando em todos os routers:</w:t>
      </w:r>
    </w:p>
    <w:p w14:paraId="5FC18AB6" w14:textId="77777777" w:rsidR="00057EEA" w:rsidRPr="00580850" w:rsidRDefault="00057EEA" w:rsidP="00057EEA">
      <w:pPr>
        <w:pStyle w:val="Heading4"/>
      </w:pPr>
    </w:p>
    <w:p w14:paraId="5015E971" w14:textId="77777777" w:rsidR="00580850" w:rsidRDefault="00580850" w:rsidP="00580850">
      <w:pPr>
        <w:keepNext/>
        <w:spacing w:line="240" w:lineRule="auto"/>
        <w:ind w:firstLine="360"/>
      </w:pPr>
      <w:r>
        <w:rPr>
          <w:noProof/>
        </w:rPr>
        <w:drawing>
          <wp:inline distT="0" distB="0" distL="0" distR="0" wp14:anchorId="5F84E949" wp14:editId="3D33CA18">
            <wp:extent cx="4572000" cy="701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F349" w14:textId="0A80D053" w:rsidR="00580850" w:rsidRDefault="00580850" w:rsidP="00580850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24</w:t>
      </w:r>
      <w:r w:rsidR="0089457C">
        <w:rPr>
          <w:noProof/>
        </w:rPr>
        <w:fldChar w:fldCharType="end"/>
      </w:r>
      <w:r>
        <w:t xml:space="preserve"> Estados das interfaces - router 1</w:t>
      </w:r>
    </w:p>
    <w:p w14:paraId="2572834D" w14:textId="77777777" w:rsidR="00580850" w:rsidRPr="00580850" w:rsidRDefault="00580850" w:rsidP="00580850"/>
    <w:p w14:paraId="745CFAC6" w14:textId="77777777" w:rsidR="00580850" w:rsidRDefault="00580850" w:rsidP="00580850">
      <w:pPr>
        <w:keepNext/>
        <w:spacing w:line="240" w:lineRule="auto"/>
        <w:ind w:firstLine="360"/>
      </w:pPr>
      <w:r>
        <w:rPr>
          <w:noProof/>
        </w:rPr>
        <w:drawing>
          <wp:inline distT="0" distB="0" distL="0" distR="0" wp14:anchorId="1A133D06" wp14:editId="583B32CC">
            <wp:extent cx="4572000" cy="11588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06ED" w14:textId="53EE2D78" w:rsidR="00580850" w:rsidRDefault="00580850" w:rsidP="00580850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25</w:t>
      </w:r>
      <w:r w:rsidR="0089457C">
        <w:rPr>
          <w:noProof/>
        </w:rPr>
        <w:fldChar w:fldCharType="end"/>
      </w:r>
      <w:r w:rsidRPr="00E143CF">
        <w:t xml:space="preserve"> Estados das interfaces - </w:t>
      </w:r>
      <w:r>
        <w:t>router 2</w:t>
      </w:r>
    </w:p>
    <w:p w14:paraId="2AF3A684" w14:textId="77777777" w:rsidR="00580850" w:rsidRDefault="00580850" w:rsidP="00580850">
      <w:pPr>
        <w:keepNext/>
        <w:spacing w:line="240" w:lineRule="auto"/>
        <w:ind w:firstLine="360"/>
      </w:pPr>
      <w:r>
        <w:rPr>
          <w:noProof/>
        </w:rPr>
        <w:lastRenderedPageBreak/>
        <w:drawing>
          <wp:inline distT="0" distB="0" distL="0" distR="0" wp14:anchorId="0734ADF5" wp14:editId="6A571823">
            <wp:extent cx="4572000" cy="690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2D74" w14:textId="572E807C" w:rsidR="00580850" w:rsidRDefault="00580850" w:rsidP="00580850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26</w:t>
      </w:r>
      <w:r w:rsidR="0089457C">
        <w:rPr>
          <w:noProof/>
        </w:rPr>
        <w:fldChar w:fldCharType="end"/>
      </w:r>
      <w:r w:rsidRPr="00DE780B">
        <w:t xml:space="preserve"> Estados das interfaces - </w:t>
      </w:r>
      <w:r>
        <w:t>router 3</w:t>
      </w:r>
    </w:p>
    <w:p w14:paraId="401A9214" w14:textId="77777777" w:rsidR="00580850" w:rsidRPr="00580850" w:rsidRDefault="00580850" w:rsidP="00580850"/>
    <w:p w14:paraId="5BCDA361" w14:textId="77777777" w:rsidR="00580850" w:rsidRDefault="00580850" w:rsidP="00580850">
      <w:pPr>
        <w:keepNext/>
        <w:spacing w:line="240" w:lineRule="auto"/>
        <w:ind w:firstLine="360"/>
      </w:pPr>
      <w:r>
        <w:rPr>
          <w:noProof/>
        </w:rPr>
        <w:drawing>
          <wp:inline distT="0" distB="0" distL="0" distR="0" wp14:anchorId="6D9575EF" wp14:editId="7C158CF7">
            <wp:extent cx="3540642" cy="3186578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833" cy="31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6DFA" w14:textId="219F59B9" w:rsidR="00580850" w:rsidRDefault="00580850" w:rsidP="00580850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27</w:t>
      </w:r>
      <w:r w:rsidR="0089457C">
        <w:rPr>
          <w:noProof/>
        </w:rPr>
        <w:fldChar w:fldCharType="end"/>
      </w:r>
      <w:r w:rsidRPr="00FD04ED">
        <w:t xml:space="preserve"> Estados das interfaces - </w:t>
      </w:r>
      <w:r w:rsidRPr="00FD04ED">
        <w:rPr>
          <w:i/>
          <w:iCs/>
        </w:rPr>
        <w:t>switch D1</w:t>
      </w:r>
    </w:p>
    <w:p w14:paraId="12582FDD" w14:textId="77777777" w:rsidR="00580850" w:rsidRDefault="00580850" w:rsidP="00580850">
      <w:pPr>
        <w:keepNext/>
        <w:spacing w:line="240" w:lineRule="auto"/>
        <w:ind w:firstLine="360"/>
      </w:pPr>
    </w:p>
    <w:p w14:paraId="6042FBED" w14:textId="708DFE0D" w:rsidR="00580850" w:rsidRDefault="00580850" w:rsidP="00580850">
      <w:pPr>
        <w:keepNext/>
        <w:spacing w:line="240" w:lineRule="auto"/>
        <w:ind w:firstLine="360"/>
      </w:pPr>
      <w:r>
        <w:rPr>
          <w:noProof/>
        </w:rPr>
        <w:drawing>
          <wp:inline distT="0" distB="0" distL="0" distR="0" wp14:anchorId="496EDE48" wp14:editId="4681248E">
            <wp:extent cx="3600889" cy="323229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92" cy="324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ADAC" w14:textId="5E1F21BB" w:rsidR="00057EEA" w:rsidRDefault="00580850" w:rsidP="00580850">
      <w:pPr>
        <w:pStyle w:val="Caption"/>
        <w:ind w:firstLine="360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28</w:t>
      </w:r>
      <w:r w:rsidR="0089457C">
        <w:rPr>
          <w:noProof/>
        </w:rPr>
        <w:fldChar w:fldCharType="end"/>
      </w:r>
      <w:r w:rsidRPr="007C1F29">
        <w:t xml:space="preserve"> Estados das interfaces - </w:t>
      </w:r>
      <w:r w:rsidRPr="007C1F29">
        <w:rPr>
          <w:i/>
          <w:iCs/>
        </w:rPr>
        <w:t xml:space="preserve">switch </w:t>
      </w:r>
      <w:r>
        <w:rPr>
          <w:i/>
          <w:iCs/>
        </w:rPr>
        <w:t>D</w:t>
      </w:r>
      <w:r w:rsidRPr="007C1F29">
        <w:rPr>
          <w:i/>
          <w:iCs/>
        </w:rPr>
        <w:t>2</w:t>
      </w:r>
    </w:p>
    <w:p w14:paraId="7DAAB5A9" w14:textId="77777777" w:rsidR="00057EEA" w:rsidRDefault="00057EEA">
      <w:pPr>
        <w:spacing w:after="200"/>
        <w:rPr>
          <w:bCs/>
          <w:i/>
          <w:iCs/>
          <w:smallCaps/>
          <w:color w:val="732117" w:themeColor="accent2" w:themeShade="BF"/>
          <w:spacing w:val="10"/>
          <w:sz w:val="18"/>
          <w:szCs w:val="18"/>
        </w:rPr>
      </w:pPr>
      <w:r>
        <w:rPr>
          <w:i/>
          <w:iCs/>
        </w:rPr>
        <w:br w:type="page"/>
      </w:r>
    </w:p>
    <w:p w14:paraId="7EACD03E" w14:textId="2A8963D9" w:rsidR="00580850" w:rsidRDefault="00BD6B4E" w:rsidP="00BD6B4E">
      <w:pPr>
        <w:pStyle w:val="Heading4"/>
        <w:numPr>
          <w:ilvl w:val="0"/>
          <w:numId w:val="39"/>
        </w:numPr>
        <w:spacing w:line="360" w:lineRule="auto"/>
        <w:jc w:val="both"/>
      </w:pPr>
      <w:r>
        <w:lastRenderedPageBreak/>
        <w:t>Verificar que existe conectividade direta entre os 5 dispositivos</w:t>
      </w:r>
    </w:p>
    <w:p w14:paraId="73C84B2E" w14:textId="78243B31" w:rsidR="00BD6B4E" w:rsidRPr="00BD6B4E" w:rsidRDefault="00BD6B4E" w:rsidP="00BD6B4E">
      <w:pPr>
        <w:spacing w:line="360" w:lineRule="auto"/>
        <w:ind w:left="284"/>
        <w:jc w:val="both"/>
      </w:pPr>
      <w:r>
        <w:t>Para verificar conectividade entre dispositivos, executou-se o seguinte comando:</w:t>
      </w:r>
    </w:p>
    <w:p w14:paraId="41277297" w14:textId="77777777" w:rsidR="00BD6B4E" w:rsidRDefault="00BD6B4E" w:rsidP="00B73A3B">
      <w:pPr>
        <w:keepNext/>
        <w:spacing w:line="240" w:lineRule="auto"/>
        <w:ind w:firstLine="284"/>
      </w:pPr>
      <w:r>
        <w:rPr>
          <w:noProof/>
        </w:rPr>
        <w:drawing>
          <wp:inline distT="0" distB="0" distL="0" distR="0" wp14:anchorId="0DA44A4F" wp14:editId="55AAE9C4">
            <wp:extent cx="4572000" cy="15627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4270" w14:textId="4B8AC661" w:rsidR="00BD6B4E" w:rsidRDefault="00BD6B4E" w:rsidP="00B73A3B">
      <w:pPr>
        <w:pStyle w:val="Caption"/>
        <w:ind w:firstLine="284"/>
        <w:rPr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29</w:t>
      </w:r>
      <w:r w:rsidR="0089457C">
        <w:rPr>
          <w:noProof/>
        </w:rPr>
        <w:fldChar w:fldCharType="end"/>
      </w:r>
      <w:r>
        <w:t xml:space="preserve"> Conectividade entre router 1 e </w:t>
      </w:r>
      <w:r>
        <w:rPr>
          <w:i/>
          <w:iCs/>
        </w:rPr>
        <w:t>switch D1</w:t>
      </w:r>
    </w:p>
    <w:p w14:paraId="0DD69CA6" w14:textId="77777777" w:rsidR="00BD6B4E" w:rsidRPr="00BD6B4E" w:rsidRDefault="00BD6B4E" w:rsidP="00B73A3B">
      <w:pPr>
        <w:spacing w:line="240" w:lineRule="auto"/>
      </w:pPr>
    </w:p>
    <w:p w14:paraId="48501170" w14:textId="77777777" w:rsidR="00BD6B4E" w:rsidRDefault="00BD6B4E" w:rsidP="00B73A3B">
      <w:pPr>
        <w:keepNext/>
        <w:spacing w:line="240" w:lineRule="auto"/>
        <w:ind w:firstLine="284"/>
      </w:pPr>
      <w:r>
        <w:rPr>
          <w:noProof/>
        </w:rPr>
        <w:drawing>
          <wp:inline distT="0" distB="0" distL="0" distR="0" wp14:anchorId="1CE480A8" wp14:editId="6D09FB3F">
            <wp:extent cx="4572000" cy="1562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AEC2" w14:textId="2E41916F" w:rsidR="00BD6B4E" w:rsidRDefault="00BD6B4E" w:rsidP="00B73A3B">
      <w:pPr>
        <w:pStyle w:val="Caption"/>
        <w:ind w:firstLine="284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30</w:t>
      </w:r>
      <w:r w:rsidR="0089457C">
        <w:rPr>
          <w:noProof/>
        </w:rPr>
        <w:fldChar w:fldCharType="end"/>
      </w:r>
      <w:r>
        <w:t xml:space="preserve"> Conectividade entre router 2 e router 1</w:t>
      </w:r>
    </w:p>
    <w:p w14:paraId="028858CB" w14:textId="77777777" w:rsidR="00BD6B4E" w:rsidRPr="00BD6B4E" w:rsidRDefault="00BD6B4E" w:rsidP="00B73A3B">
      <w:pPr>
        <w:spacing w:line="240" w:lineRule="auto"/>
      </w:pPr>
    </w:p>
    <w:p w14:paraId="5757BF93" w14:textId="77777777" w:rsidR="00BD6B4E" w:rsidRDefault="00BD6B4E" w:rsidP="00B73A3B">
      <w:pPr>
        <w:keepNext/>
        <w:spacing w:line="240" w:lineRule="auto"/>
        <w:ind w:left="284"/>
      </w:pPr>
      <w:r>
        <w:rPr>
          <w:noProof/>
        </w:rPr>
        <w:drawing>
          <wp:inline distT="0" distB="0" distL="0" distR="0" wp14:anchorId="68D2FDB5" wp14:editId="10F54B98">
            <wp:extent cx="4572000" cy="1552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691" w14:textId="1DE513BF" w:rsidR="00BD6B4E" w:rsidRDefault="00BD6B4E" w:rsidP="00B73A3B">
      <w:pPr>
        <w:pStyle w:val="Caption"/>
        <w:ind w:firstLine="284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31</w:t>
      </w:r>
      <w:r w:rsidR="0089457C">
        <w:rPr>
          <w:noProof/>
        </w:rPr>
        <w:fldChar w:fldCharType="end"/>
      </w:r>
      <w:r w:rsidRPr="00790ADE">
        <w:t xml:space="preserve"> Conectividade entre router </w:t>
      </w:r>
      <w:r>
        <w:t>3</w:t>
      </w:r>
      <w:r w:rsidRPr="00790ADE">
        <w:t xml:space="preserve"> e router </w:t>
      </w:r>
      <w:r>
        <w:t>2</w:t>
      </w:r>
    </w:p>
    <w:p w14:paraId="21E7A17A" w14:textId="77777777" w:rsidR="00BD6B4E" w:rsidRPr="00BD6B4E" w:rsidRDefault="00BD6B4E" w:rsidP="00B73A3B">
      <w:pPr>
        <w:spacing w:line="240" w:lineRule="auto"/>
      </w:pPr>
    </w:p>
    <w:p w14:paraId="34F7F709" w14:textId="77777777" w:rsidR="00B73A3B" w:rsidRDefault="00BD6B4E" w:rsidP="00B73A3B">
      <w:pPr>
        <w:keepNext/>
        <w:spacing w:line="240" w:lineRule="auto"/>
        <w:ind w:left="284"/>
      </w:pPr>
      <w:r>
        <w:rPr>
          <w:noProof/>
        </w:rPr>
        <w:drawing>
          <wp:inline distT="0" distB="0" distL="0" distR="0" wp14:anchorId="3092B426" wp14:editId="1F7F4F73">
            <wp:extent cx="4572000" cy="14776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32C6" w14:textId="188F59C0" w:rsidR="00B73A3B" w:rsidRDefault="00B73A3B" w:rsidP="00B73A3B">
      <w:pPr>
        <w:pStyle w:val="Caption"/>
        <w:ind w:firstLine="284"/>
      </w:pPr>
      <w:r>
        <w:t xml:space="preserve">Figura </w:t>
      </w:r>
      <w:fldSimple w:instr=" SEQ Figura \* ARABIC ">
        <w:r w:rsidR="00C90824">
          <w:rPr>
            <w:noProof/>
          </w:rPr>
          <w:t>32</w:t>
        </w:r>
      </w:fldSimple>
      <w:r w:rsidRPr="00066D72">
        <w:t xml:space="preserve"> Conectividade entre </w:t>
      </w:r>
      <w:r w:rsidRPr="00066D72">
        <w:rPr>
          <w:i/>
          <w:iCs/>
        </w:rPr>
        <w:t>switch D2</w:t>
      </w:r>
      <w:r w:rsidRPr="00066D72">
        <w:t xml:space="preserve"> e router </w:t>
      </w:r>
      <w:r>
        <w:t>3</w:t>
      </w:r>
    </w:p>
    <w:p w14:paraId="7F8D85A3" w14:textId="77777777" w:rsidR="00B73A3B" w:rsidRDefault="00B73A3B">
      <w:pPr>
        <w:spacing w:after="200"/>
        <w:rPr>
          <w:bCs/>
          <w:smallCaps/>
          <w:color w:val="732117" w:themeColor="accent2" w:themeShade="BF"/>
          <w:spacing w:val="10"/>
          <w:sz w:val="18"/>
          <w:szCs w:val="18"/>
        </w:rPr>
      </w:pPr>
      <w:r>
        <w:br w:type="page"/>
      </w:r>
    </w:p>
    <w:p w14:paraId="09E2932B" w14:textId="4BBD3E1A" w:rsidR="00BD6B4E" w:rsidRPr="00D21C41" w:rsidRDefault="00B73A3B" w:rsidP="00D21C41">
      <w:pPr>
        <w:pStyle w:val="Heading2"/>
        <w:rPr>
          <w:b w:val="0"/>
          <w:bCs/>
          <w:u w:val="single"/>
        </w:rPr>
      </w:pPr>
      <w:bookmarkStart w:id="7" w:name="_Toc101907165"/>
      <w:r w:rsidRPr="00D21C41">
        <w:rPr>
          <w:b w:val="0"/>
          <w:bCs/>
          <w:u w:val="single"/>
        </w:rPr>
        <w:lastRenderedPageBreak/>
        <w:t>Parte 2: Configuração da multiárea OSPFv2</w:t>
      </w:r>
      <w:bookmarkEnd w:id="7"/>
    </w:p>
    <w:p w14:paraId="36045984" w14:textId="325031F1" w:rsidR="00CA21F7" w:rsidRDefault="00CA21F7" w:rsidP="00CA21F7"/>
    <w:p w14:paraId="4998BAE0" w14:textId="277B80ED" w:rsidR="00AC7431" w:rsidRDefault="007724C5" w:rsidP="007724C5">
      <w:pPr>
        <w:pStyle w:val="Heading3"/>
        <w:rPr>
          <w:i/>
          <w:iCs/>
        </w:rPr>
      </w:pPr>
      <w:bookmarkStart w:id="8" w:name="_Toc101907166"/>
      <w:r>
        <w:t xml:space="preserve">Passo 1: Configurar OSPF em todos os routers e </w:t>
      </w:r>
      <w:r w:rsidRPr="007724C5">
        <w:rPr>
          <w:i/>
          <w:iCs/>
        </w:rPr>
        <w:t>switches L3</w:t>
      </w:r>
      <w:bookmarkEnd w:id="8"/>
    </w:p>
    <w:p w14:paraId="480DDC70" w14:textId="56CE9472" w:rsidR="00DB198B" w:rsidRDefault="00DB198B" w:rsidP="00DB198B">
      <w:pPr>
        <w:spacing w:line="360" w:lineRule="auto"/>
        <w:jc w:val="both"/>
      </w:pPr>
    </w:p>
    <w:p w14:paraId="4E21B87F" w14:textId="3C62FD2B" w:rsidR="00DB198B" w:rsidRDefault="00DB198B" w:rsidP="000656F5">
      <w:pPr>
        <w:pStyle w:val="Heading4"/>
        <w:numPr>
          <w:ilvl w:val="0"/>
          <w:numId w:val="41"/>
        </w:numPr>
        <w:spacing w:line="360" w:lineRule="auto"/>
        <w:jc w:val="both"/>
      </w:pPr>
      <w:r>
        <w:t>Configurar OSPF de acordo com a topologia da rede</w:t>
      </w:r>
    </w:p>
    <w:p w14:paraId="24A0C237" w14:textId="631DACC3" w:rsidR="00DB198B" w:rsidRPr="00DB198B" w:rsidRDefault="00DB198B" w:rsidP="000656F5">
      <w:pPr>
        <w:spacing w:line="360" w:lineRule="auto"/>
        <w:ind w:left="360"/>
        <w:jc w:val="both"/>
      </w:pPr>
      <w:r>
        <w:t>Para configurar OSPF num dispositivo, executaram-se os seguintes comandos:</w:t>
      </w:r>
    </w:p>
    <w:p w14:paraId="77752DB9" w14:textId="77777777" w:rsidR="00DB198B" w:rsidRDefault="00DB198B" w:rsidP="000656F5">
      <w:pPr>
        <w:keepNext/>
        <w:spacing w:line="240" w:lineRule="auto"/>
        <w:ind w:firstLine="360"/>
      </w:pPr>
      <w:r>
        <w:rPr>
          <w:noProof/>
        </w:rPr>
        <w:drawing>
          <wp:inline distT="0" distB="0" distL="0" distR="0" wp14:anchorId="588DD7B4" wp14:editId="39D9FBA8">
            <wp:extent cx="4572000" cy="97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7FE1" w14:textId="67A9E559" w:rsidR="00DB198B" w:rsidRDefault="00DB198B" w:rsidP="000656F5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33</w:t>
      </w:r>
      <w:r w:rsidR="0089457C">
        <w:rPr>
          <w:noProof/>
        </w:rPr>
        <w:fldChar w:fldCharType="end"/>
      </w:r>
      <w:r>
        <w:t xml:space="preserve"> Exemplo de configuração de OSPF</w:t>
      </w:r>
    </w:p>
    <w:p w14:paraId="552D90E1" w14:textId="501BD8A9" w:rsidR="00C45DDC" w:rsidRDefault="00C45DDC" w:rsidP="00C45DDC"/>
    <w:p w14:paraId="5753ABD3" w14:textId="419FE720" w:rsidR="00C45DDC" w:rsidRDefault="00305859" w:rsidP="000656F5">
      <w:pPr>
        <w:pStyle w:val="Heading4"/>
        <w:numPr>
          <w:ilvl w:val="0"/>
          <w:numId w:val="41"/>
        </w:numPr>
        <w:spacing w:line="360" w:lineRule="auto"/>
        <w:jc w:val="both"/>
      </w:pPr>
      <w:r>
        <w:t>Verificar a configuração OSPF nos dispositivos</w:t>
      </w:r>
    </w:p>
    <w:p w14:paraId="68B17FB4" w14:textId="77777777" w:rsidR="000656F5" w:rsidRDefault="006C0F4D" w:rsidP="000656F5">
      <w:pPr>
        <w:spacing w:line="360" w:lineRule="auto"/>
        <w:ind w:left="360"/>
        <w:jc w:val="both"/>
      </w:pPr>
      <w:r>
        <w:t>Para verificar que a configuração OSPF foi bem executada,</w:t>
      </w:r>
      <w:r w:rsidR="000656F5">
        <w:t xml:space="preserve"> executou-se o seguinte comando:</w:t>
      </w:r>
    </w:p>
    <w:p w14:paraId="69569DBE" w14:textId="77777777" w:rsidR="000656F5" w:rsidRDefault="000656F5" w:rsidP="000656F5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701D5EF8" wp14:editId="09B1DAC5">
            <wp:extent cx="4699635" cy="2317750"/>
            <wp:effectExtent l="0" t="0" r="571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8E38" w14:textId="43F4693D" w:rsidR="006C0F4D" w:rsidRDefault="000656F5" w:rsidP="000656F5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34</w:t>
      </w:r>
      <w:r w:rsidR="0089457C">
        <w:rPr>
          <w:noProof/>
        </w:rPr>
        <w:fldChar w:fldCharType="end"/>
      </w:r>
      <w:r>
        <w:t xml:space="preserve"> Verificação da configuração OSPF</w:t>
      </w:r>
    </w:p>
    <w:p w14:paraId="6091D7D0" w14:textId="5611341B" w:rsidR="0000704F" w:rsidRDefault="0000704F" w:rsidP="0000704F">
      <w:pPr>
        <w:spacing w:line="360" w:lineRule="auto"/>
        <w:jc w:val="both"/>
      </w:pPr>
    </w:p>
    <w:p w14:paraId="6D08DF13" w14:textId="6980661E" w:rsidR="0000704F" w:rsidRDefault="0000704F" w:rsidP="0000704F">
      <w:pPr>
        <w:pStyle w:val="Heading4"/>
        <w:numPr>
          <w:ilvl w:val="0"/>
          <w:numId w:val="41"/>
        </w:numPr>
        <w:spacing w:line="360" w:lineRule="auto"/>
        <w:jc w:val="both"/>
      </w:pPr>
      <w:r>
        <w:t xml:space="preserve">Verificar as </w:t>
      </w:r>
      <w:r>
        <w:rPr>
          <w:i/>
          <w:iCs/>
        </w:rPr>
        <w:t>interfaces</w:t>
      </w:r>
      <w:r>
        <w:t xml:space="preserve"> OSPF</w:t>
      </w:r>
    </w:p>
    <w:p w14:paraId="3DD46A1E" w14:textId="6457B1B5" w:rsidR="0000704F" w:rsidRPr="0000704F" w:rsidRDefault="0000704F" w:rsidP="0000704F">
      <w:pPr>
        <w:spacing w:line="360" w:lineRule="auto"/>
        <w:ind w:left="360"/>
        <w:jc w:val="both"/>
      </w:pPr>
      <w:r>
        <w:t xml:space="preserve">Para verificar as </w:t>
      </w:r>
      <w:r>
        <w:rPr>
          <w:i/>
          <w:iCs/>
        </w:rPr>
        <w:t>interfaces</w:t>
      </w:r>
      <w:r>
        <w:t xml:space="preserve"> OSPF, executou-se o seguinte comando:</w:t>
      </w:r>
    </w:p>
    <w:p w14:paraId="60DA00AE" w14:textId="77777777" w:rsidR="0000704F" w:rsidRDefault="0000704F" w:rsidP="0000704F">
      <w:pPr>
        <w:keepNext/>
        <w:spacing w:line="240" w:lineRule="auto"/>
        <w:ind w:firstLine="360"/>
      </w:pPr>
      <w:r>
        <w:rPr>
          <w:noProof/>
        </w:rPr>
        <w:drawing>
          <wp:inline distT="0" distB="0" distL="0" distR="0" wp14:anchorId="7B908932" wp14:editId="0F9F3790">
            <wp:extent cx="4572000" cy="4997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3546" w14:textId="3DB1D8CB" w:rsidR="0000704F" w:rsidRDefault="0000704F" w:rsidP="0000704F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35</w:t>
      </w:r>
      <w:r w:rsidR="0089457C">
        <w:rPr>
          <w:noProof/>
        </w:rPr>
        <w:fldChar w:fldCharType="end"/>
      </w:r>
      <w:r>
        <w:t xml:space="preserve"> </w:t>
      </w:r>
      <w:r>
        <w:rPr>
          <w:i/>
          <w:iCs/>
        </w:rPr>
        <w:t>Interfaces</w:t>
      </w:r>
      <w:r>
        <w:t xml:space="preserve"> OSPF</w:t>
      </w:r>
    </w:p>
    <w:p w14:paraId="51B404CD" w14:textId="77777777" w:rsidR="0000704F" w:rsidRDefault="0000704F">
      <w:pPr>
        <w:spacing w:after="200"/>
        <w:rPr>
          <w:bCs/>
          <w:smallCaps/>
          <w:color w:val="732117" w:themeColor="accent2" w:themeShade="BF"/>
          <w:spacing w:val="10"/>
          <w:sz w:val="18"/>
          <w:szCs w:val="18"/>
        </w:rPr>
      </w:pPr>
      <w:r>
        <w:br w:type="page"/>
      </w:r>
    </w:p>
    <w:p w14:paraId="426A7399" w14:textId="7A8AD29A" w:rsidR="0000704F" w:rsidRDefault="0000704F" w:rsidP="00E815DD">
      <w:pPr>
        <w:pStyle w:val="Heading4"/>
        <w:numPr>
          <w:ilvl w:val="0"/>
          <w:numId w:val="41"/>
        </w:numPr>
        <w:spacing w:line="360" w:lineRule="auto"/>
        <w:jc w:val="both"/>
      </w:pPr>
      <w:r>
        <w:lastRenderedPageBreak/>
        <w:t>Verificar que vizinhos</w:t>
      </w:r>
      <w:r w:rsidR="00E815DD">
        <w:t xml:space="preserve"> OSPF</w:t>
      </w:r>
      <w:r>
        <w:t xml:space="preserve"> do router 1 estabeleceram adjacência</w:t>
      </w:r>
    </w:p>
    <w:p w14:paraId="1F125B00" w14:textId="54FD977C" w:rsidR="007A5BB3" w:rsidRDefault="007A5BB3" w:rsidP="00E815DD">
      <w:pPr>
        <w:spacing w:line="360" w:lineRule="auto"/>
        <w:ind w:left="360"/>
      </w:pPr>
      <w:r>
        <w:t>Para verificar que vizinhos</w:t>
      </w:r>
      <w:r w:rsidR="00E815DD">
        <w:t xml:space="preserve"> OSPF</w:t>
      </w:r>
      <w:r>
        <w:t xml:space="preserve"> de um dispositivo es</w:t>
      </w:r>
      <w:r w:rsidR="00E815DD">
        <w:t>tabeleceram adjacência, executou-se o seguinte comando:</w:t>
      </w:r>
    </w:p>
    <w:p w14:paraId="06CBA7C5" w14:textId="77777777" w:rsidR="00E815DD" w:rsidRDefault="00E815DD" w:rsidP="00BE684B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5450720C" wp14:editId="7A57F8ED">
            <wp:extent cx="5730875" cy="71247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4A56" w14:textId="58B75506" w:rsidR="00E815DD" w:rsidRDefault="00E815DD" w:rsidP="00BE684B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36</w:t>
      </w:r>
      <w:r w:rsidR="0089457C">
        <w:rPr>
          <w:noProof/>
        </w:rPr>
        <w:fldChar w:fldCharType="end"/>
      </w:r>
      <w:r>
        <w:t xml:space="preserve"> Vizinhos OSPF de um dispositivo</w:t>
      </w:r>
    </w:p>
    <w:p w14:paraId="73746CF6" w14:textId="5484FE98" w:rsidR="008F4DFC" w:rsidRDefault="008F4DFC" w:rsidP="004517AA">
      <w:pPr>
        <w:spacing w:line="360" w:lineRule="auto"/>
        <w:jc w:val="both"/>
      </w:pPr>
    </w:p>
    <w:p w14:paraId="0D27F659" w14:textId="089E60F4" w:rsidR="008F4DFC" w:rsidRDefault="008F4DFC" w:rsidP="004517AA">
      <w:pPr>
        <w:pStyle w:val="Heading4"/>
        <w:numPr>
          <w:ilvl w:val="0"/>
          <w:numId w:val="41"/>
        </w:numPr>
        <w:spacing w:line="360" w:lineRule="auto"/>
        <w:jc w:val="both"/>
      </w:pPr>
      <w:r>
        <w:t>Obter informação adicional sobre as adjacências dos vizinhos</w:t>
      </w:r>
    </w:p>
    <w:p w14:paraId="3EFA29BD" w14:textId="26A2D778" w:rsidR="004517AA" w:rsidRDefault="004517AA" w:rsidP="004517AA">
      <w:pPr>
        <w:spacing w:line="360" w:lineRule="auto"/>
        <w:ind w:left="360"/>
        <w:jc w:val="both"/>
      </w:pPr>
      <w:r>
        <w:t>Para obter informação adicional sobre as adjacências dos vizinhos, executou-se o seguinte comando:</w:t>
      </w:r>
    </w:p>
    <w:p w14:paraId="10C2AB21" w14:textId="77777777" w:rsidR="004517AA" w:rsidRDefault="004517AA" w:rsidP="00BE684B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337A9DAC" wp14:editId="76BB676A">
            <wp:extent cx="5539740" cy="213741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D682" w14:textId="478C9E8F" w:rsidR="004517AA" w:rsidRDefault="004517AA" w:rsidP="00BE684B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37</w:t>
      </w:r>
      <w:r w:rsidR="0089457C">
        <w:rPr>
          <w:noProof/>
        </w:rPr>
        <w:fldChar w:fldCharType="end"/>
      </w:r>
      <w:r>
        <w:t xml:space="preserve"> Informação adicional sobre adjacência dos vizinhos</w:t>
      </w:r>
    </w:p>
    <w:p w14:paraId="031863DD" w14:textId="59BBB92D" w:rsidR="00BE684B" w:rsidRDefault="00BE684B" w:rsidP="00BE684B">
      <w:pPr>
        <w:spacing w:line="360" w:lineRule="auto"/>
        <w:jc w:val="both"/>
      </w:pPr>
    </w:p>
    <w:p w14:paraId="11BBCD6B" w14:textId="34BBF9D5" w:rsidR="00BE684B" w:rsidRDefault="00BE684B" w:rsidP="006E116D">
      <w:pPr>
        <w:pStyle w:val="Heading4"/>
        <w:numPr>
          <w:ilvl w:val="0"/>
          <w:numId w:val="41"/>
        </w:numPr>
        <w:spacing w:line="360" w:lineRule="auto"/>
      </w:pPr>
      <w:r>
        <w:t xml:space="preserve">Verificar as rotas OSPF na tabela de </w:t>
      </w:r>
      <w:r>
        <w:rPr>
          <w:i/>
          <w:iCs/>
        </w:rPr>
        <w:t>routing</w:t>
      </w:r>
    </w:p>
    <w:p w14:paraId="2A6C25B0" w14:textId="5DC7B9C5" w:rsidR="006E116D" w:rsidRDefault="006E116D" w:rsidP="006E116D">
      <w:pPr>
        <w:spacing w:line="360" w:lineRule="auto"/>
        <w:ind w:left="360"/>
      </w:pPr>
      <w:r>
        <w:t xml:space="preserve">Para verificar as rotas OSPF na tabela de </w:t>
      </w:r>
      <w:r>
        <w:rPr>
          <w:i/>
          <w:iCs/>
        </w:rPr>
        <w:t>routing</w:t>
      </w:r>
      <w:r>
        <w:t xml:space="preserve"> de um dispositivo, executou-se o seguinte comando:</w:t>
      </w:r>
    </w:p>
    <w:p w14:paraId="14F89079" w14:textId="77777777" w:rsidR="005215F4" w:rsidRDefault="005215F4" w:rsidP="005215F4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2EC91299" wp14:editId="7605D987">
            <wp:extent cx="5539740" cy="1116330"/>
            <wp:effectExtent l="0" t="0" r="381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B034" w14:textId="7EC727BB" w:rsidR="005215F4" w:rsidRDefault="005215F4" w:rsidP="005215F4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38</w:t>
      </w:r>
      <w:r w:rsidR="0089457C">
        <w:rPr>
          <w:noProof/>
        </w:rPr>
        <w:fldChar w:fldCharType="end"/>
      </w:r>
      <w:r>
        <w:t xml:space="preserve"> Tabela de </w:t>
      </w:r>
      <w:r>
        <w:rPr>
          <w:i/>
          <w:iCs/>
        </w:rPr>
        <w:t>routing</w:t>
      </w:r>
      <w:r>
        <w:t xml:space="preserve"> com rotas OSPF</w:t>
      </w:r>
    </w:p>
    <w:p w14:paraId="765B6204" w14:textId="77777777" w:rsidR="005215F4" w:rsidRDefault="005215F4">
      <w:pPr>
        <w:spacing w:after="200"/>
        <w:rPr>
          <w:bCs/>
          <w:smallCaps/>
          <w:color w:val="732117" w:themeColor="accent2" w:themeShade="BF"/>
          <w:spacing w:val="10"/>
          <w:sz w:val="18"/>
          <w:szCs w:val="18"/>
        </w:rPr>
      </w:pPr>
      <w:r>
        <w:br w:type="page"/>
      </w:r>
    </w:p>
    <w:p w14:paraId="1C08B760" w14:textId="59A9ABD0" w:rsidR="006E116D" w:rsidRDefault="005215F4" w:rsidP="005215F4">
      <w:pPr>
        <w:pStyle w:val="Heading4"/>
        <w:numPr>
          <w:ilvl w:val="0"/>
          <w:numId w:val="41"/>
        </w:numPr>
        <w:spacing w:line="360" w:lineRule="auto"/>
        <w:jc w:val="both"/>
      </w:pPr>
      <w:r>
        <w:lastRenderedPageBreak/>
        <w:t>Obter informação detalhada sobre como o router 1 aprendeu sobre OSPF</w:t>
      </w:r>
      <w:r w:rsidR="001018CC">
        <w:t xml:space="preserve"> </w:t>
      </w:r>
      <w:r w:rsidR="001018CC">
        <w:rPr>
          <w:b w:val="0"/>
          <w:bCs/>
          <w:i/>
          <w:iCs/>
        </w:rPr>
        <w:t>entry</w:t>
      </w:r>
    </w:p>
    <w:p w14:paraId="7857D22C" w14:textId="240FC62F" w:rsidR="005215F4" w:rsidRDefault="005215F4" w:rsidP="005215F4">
      <w:pPr>
        <w:spacing w:line="360" w:lineRule="auto"/>
        <w:ind w:left="360"/>
        <w:jc w:val="both"/>
      </w:pPr>
      <w:r>
        <w:t xml:space="preserve">Para obter informação detalhada sobre como o router 1 aprendeu sobre OSPF </w:t>
      </w:r>
      <w:r>
        <w:rPr>
          <w:b/>
          <w:bCs/>
          <w:i/>
          <w:iCs/>
        </w:rPr>
        <w:t>entry</w:t>
      </w:r>
      <w:r>
        <w:t>, executou-se o seguinte comando:</w:t>
      </w:r>
    </w:p>
    <w:p w14:paraId="40F7F278" w14:textId="77777777" w:rsidR="005215F4" w:rsidRDefault="005215F4" w:rsidP="00F744E0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375ED538" wp14:editId="6913EFE7">
            <wp:extent cx="4986655" cy="1105535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CD97" w14:textId="49CF715C" w:rsidR="005215F4" w:rsidRDefault="005215F4" w:rsidP="00F744E0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39</w:t>
      </w:r>
      <w:r w:rsidR="0089457C">
        <w:rPr>
          <w:noProof/>
        </w:rPr>
        <w:fldChar w:fldCharType="end"/>
      </w:r>
      <w:r>
        <w:t xml:space="preserve"> Informação detalhada sobre OSPF </w:t>
      </w:r>
      <w:r>
        <w:rPr>
          <w:b/>
          <w:bCs w:val="0"/>
          <w:i/>
          <w:iCs/>
        </w:rPr>
        <w:t>entrry</w:t>
      </w:r>
      <w:r>
        <w:t xml:space="preserve"> no router 1</w:t>
      </w:r>
    </w:p>
    <w:p w14:paraId="2741C400" w14:textId="2108F377" w:rsidR="00B90375" w:rsidRDefault="00B90375">
      <w:pPr>
        <w:spacing w:after="200"/>
      </w:pPr>
    </w:p>
    <w:p w14:paraId="6F70F04C" w14:textId="308A6927" w:rsidR="00B90375" w:rsidRDefault="00B90375" w:rsidP="00B90375">
      <w:pPr>
        <w:pStyle w:val="Heading3"/>
      </w:pPr>
      <w:bookmarkStart w:id="9" w:name="_Toc101907167"/>
      <w:r>
        <w:t>Passo 2: Verificar conectividade ponto-a-ponto</w:t>
      </w:r>
      <w:bookmarkEnd w:id="9"/>
    </w:p>
    <w:p w14:paraId="48F0D549" w14:textId="463F65B4" w:rsidR="00912B48" w:rsidRDefault="00912B48" w:rsidP="00912B48"/>
    <w:p w14:paraId="092D9278" w14:textId="17F0C38C" w:rsidR="005D46BE" w:rsidRDefault="005D46BE" w:rsidP="005D46BE">
      <w:pPr>
        <w:pStyle w:val="Heading4"/>
        <w:numPr>
          <w:ilvl w:val="0"/>
          <w:numId w:val="43"/>
        </w:numPr>
        <w:spacing w:line="360" w:lineRule="auto"/>
        <w:jc w:val="both"/>
      </w:pPr>
      <w:r>
        <w:t>Verificar conectividade ponto-a-ponto do PC1 para o PC3</w:t>
      </w:r>
    </w:p>
    <w:p w14:paraId="0A8A9F57" w14:textId="19104112" w:rsidR="005D46BE" w:rsidRPr="005D46BE" w:rsidRDefault="005D46BE" w:rsidP="005D46BE">
      <w:pPr>
        <w:spacing w:line="360" w:lineRule="auto"/>
        <w:ind w:left="360"/>
        <w:jc w:val="both"/>
      </w:pPr>
      <w:r>
        <w:t>Para verificar conectividade ponto-a-ponto do PC1 para o PC3, executou-se o seguinte comando:</w:t>
      </w:r>
    </w:p>
    <w:p w14:paraId="164383FB" w14:textId="77777777" w:rsidR="005D46BE" w:rsidRDefault="005D46BE" w:rsidP="005D46BE">
      <w:pPr>
        <w:keepNext/>
        <w:spacing w:after="200" w:line="240" w:lineRule="auto"/>
        <w:ind w:firstLine="360"/>
      </w:pPr>
      <w:r>
        <w:rPr>
          <w:noProof/>
        </w:rPr>
        <w:drawing>
          <wp:inline distT="0" distB="0" distL="0" distR="0" wp14:anchorId="6F005EE9" wp14:editId="53C4BF89">
            <wp:extent cx="4476115" cy="925195"/>
            <wp:effectExtent l="0" t="0" r="63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0329" w14:textId="2EF96BD3" w:rsidR="005D46BE" w:rsidRDefault="005D46BE" w:rsidP="005D46BE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40</w:t>
      </w:r>
      <w:r w:rsidR="0089457C">
        <w:rPr>
          <w:noProof/>
        </w:rPr>
        <w:fldChar w:fldCharType="end"/>
      </w:r>
      <w:r>
        <w:t xml:space="preserve"> Verificar conectividade ponto-a-ponto</w:t>
      </w:r>
    </w:p>
    <w:p w14:paraId="288CB19B" w14:textId="77777777" w:rsidR="005D46BE" w:rsidRDefault="005D46BE">
      <w:pPr>
        <w:spacing w:after="200"/>
      </w:pPr>
    </w:p>
    <w:p w14:paraId="0DDD9A19" w14:textId="77777777" w:rsidR="00965644" w:rsidRDefault="007B6600" w:rsidP="00965644">
      <w:pPr>
        <w:pStyle w:val="Heading4"/>
        <w:numPr>
          <w:ilvl w:val="0"/>
          <w:numId w:val="43"/>
        </w:numPr>
        <w:spacing w:line="360" w:lineRule="auto"/>
        <w:jc w:val="both"/>
      </w:pPr>
      <w:r w:rsidRPr="007B6600">
        <w:t xml:space="preserve">Verificar o percurso percorrido fazendo um </w:t>
      </w:r>
      <w:r w:rsidRPr="007B6600">
        <w:rPr>
          <w:b w:val="0"/>
          <w:bCs/>
          <w:i/>
          <w:iCs/>
        </w:rPr>
        <w:t>traceroute</w:t>
      </w:r>
      <w:r w:rsidRPr="007B6600">
        <w:t xml:space="preserve"> para</w:t>
      </w:r>
      <w:r w:rsidR="009660D2">
        <w:t xml:space="preserve"> o</w:t>
      </w:r>
      <w:r w:rsidRPr="007B6600">
        <w:t xml:space="preserve"> PC3 a partir d</w:t>
      </w:r>
      <w:r w:rsidR="000C7DC4">
        <w:t>o</w:t>
      </w:r>
      <w:r w:rsidRPr="007B6600">
        <w:t xml:space="preserve"> PC1</w:t>
      </w:r>
    </w:p>
    <w:p w14:paraId="3082F52F" w14:textId="77777777" w:rsidR="00965644" w:rsidRDefault="00965644" w:rsidP="00965644">
      <w:pPr>
        <w:spacing w:line="360" w:lineRule="auto"/>
        <w:ind w:left="360"/>
        <w:jc w:val="both"/>
      </w:pPr>
      <w:r>
        <w:t>Para verificar o percurso percorrido do PC3 para o PC1, executou-se o seguinte comando:</w:t>
      </w:r>
    </w:p>
    <w:p w14:paraId="2CA68B0C" w14:textId="77777777" w:rsidR="00965644" w:rsidRDefault="00965644" w:rsidP="00965644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73A65729" wp14:editId="778219BD">
            <wp:extent cx="5730875" cy="131826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2919" w14:textId="05BAA437" w:rsidR="00965644" w:rsidRDefault="00965644" w:rsidP="00965644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41</w:t>
      </w:r>
      <w:r w:rsidR="0089457C">
        <w:rPr>
          <w:noProof/>
        </w:rPr>
        <w:fldChar w:fldCharType="end"/>
      </w:r>
      <w:r>
        <w:t xml:space="preserve"> Verificar</w:t>
      </w:r>
      <w:r>
        <w:rPr>
          <w:noProof/>
        </w:rPr>
        <w:t xml:space="preserve"> o percurso percorrido do PC3 para o PC1</w:t>
      </w:r>
    </w:p>
    <w:p w14:paraId="30BDFCDE" w14:textId="1206DF05" w:rsidR="00F744E0" w:rsidRDefault="00F744E0" w:rsidP="00965644">
      <w:pPr>
        <w:spacing w:line="360" w:lineRule="auto"/>
        <w:ind w:left="360"/>
        <w:jc w:val="both"/>
      </w:pPr>
      <w:r>
        <w:br w:type="page"/>
      </w:r>
    </w:p>
    <w:p w14:paraId="26633A8D" w14:textId="4A1E6AC1" w:rsidR="006F7072" w:rsidRPr="000534CB" w:rsidRDefault="00F744E0" w:rsidP="000534CB">
      <w:pPr>
        <w:pStyle w:val="Heading2"/>
        <w:spacing w:line="360" w:lineRule="auto"/>
        <w:rPr>
          <w:b w:val="0"/>
          <w:bCs/>
          <w:u w:val="single"/>
        </w:rPr>
      </w:pPr>
      <w:bookmarkStart w:id="10" w:name="_Toc101907168"/>
      <w:r>
        <w:rPr>
          <w:b w:val="0"/>
          <w:bCs/>
          <w:u w:val="single"/>
        </w:rPr>
        <w:lastRenderedPageBreak/>
        <w:t xml:space="preserve">Parte 3: Explorar anúncios </w:t>
      </w:r>
      <w:r>
        <w:rPr>
          <w:b w:val="0"/>
          <w:bCs/>
          <w:i/>
          <w:iCs/>
          <w:u w:val="single"/>
        </w:rPr>
        <w:t>Link State</w:t>
      </w:r>
      <w:bookmarkEnd w:id="10"/>
    </w:p>
    <w:p w14:paraId="2AE8AD11" w14:textId="085C68A0" w:rsidR="006F7072" w:rsidRDefault="006F7072" w:rsidP="000534CB">
      <w:pPr>
        <w:pStyle w:val="Heading3"/>
        <w:spacing w:line="360" w:lineRule="auto"/>
      </w:pPr>
      <w:bookmarkStart w:id="11" w:name="_Toc101907169"/>
      <w:r>
        <w:t xml:space="preserve">Passo 1: Verificar OSPF e explorar LSAs no </w:t>
      </w:r>
      <w:r>
        <w:rPr>
          <w:i/>
          <w:iCs/>
        </w:rPr>
        <w:t xml:space="preserve">switch </w:t>
      </w:r>
      <w:r w:rsidRPr="006F7072">
        <w:t>D1</w:t>
      </w:r>
      <w:bookmarkEnd w:id="11"/>
    </w:p>
    <w:p w14:paraId="5C267334" w14:textId="6DB496AD" w:rsidR="000534CB" w:rsidRDefault="00B90375" w:rsidP="00B90375">
      <w:pPr>
        <w:pStyle w:val="Heading4"/>
        <w:numPr>
          <w:ilvl w:val="0"/>
          <w:numId w:val="42"/>
        </w:numPr>
        <w:spacing w:line="360" w:lineRule="auto"/>
        <w:jc w:val="both"/>
      </w:pPr>
      <w:r>
        <w:t>Obter informação sobre LSDB</w:t>
      </w:r>
      <w:r w:rsidR="00EF63C1">
        <w:t xml:space="preserve"> (</w:t>
      </w:r>
      <w:r w:rsidR="00EF63C1" w:rsidRPr="00570190">
        <w:rPr>
          <w:i/>
          <w:iCs/>
        </w:rPr>
        <w:t>Link State Database</w:t>
      </w:r>
      <w:r w:rsidR="00EF63C1">
        <w:t xml:space="preserve">) </w:t>
      </w:r>
      <w:r>
        <w:t xml:space="preserve"> no </w:t>
      </w:r>
      <w:r w:rsidRPr="00B90375">
        <w:rPr>
          <w:i/>
          <w:iCs/>
        </w:rPr>
        <w:t>switch</w:t>
      </w:r>
      <w:r>
        <w:t xml:space="preserve"> D1</w:t>
      </w:r>
    </w:p>
    <w:p w14:paraId="54BB54B5" w14:textId="17770F27" w:rsidR="00B90375" w:rsidRDefault="00B90375" w:rsidP="00B90375">
      <w:pPr>
        <w:spacing w:line="360" w:lineRule="auto"/>
        <w:ind w:left="360"/>
        <w:jc w:val="both"/>
      </w:pPr>
      <w:r>
        <w:t>Para obter informação sobre LSD</w:t>
      </w:r>
      <w:r w:rsidR="00983963">
        <w:t>B</w:t>
      </w:r>
      <w:r w:rsidR="001E2990">
        <w:t xml:space="preserve"> </w:t>
      </w:r>
      <w:r>
        <w:t xml:space="preserve">no </w:t>
      </w:r>
      <w:r>
        <w:rPr>
          <w:i/>
          <w:iCs/>
        </w:rPr>
        <w:t xml:space="preserve">switch </w:t>
      </w:r>
      <w:r>
        <w:t>D1, executou-se o seguinte comando:</w:t>
      </w:r>
    </w:p>
    <w:p w14:paraId="338313A0" w14:textId="77777777" w:rsidR="00983963" w:rsidRDefault="00983963" w:rsidP="0040675A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0AADCA6E" wp14:editId="36A2A715">
            <wp:extent cx="5699125" cy="33489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CF4F" w14:textId="4AB43AE3" w:rsidR="00B90375" w:rsidRDefault="00983963" w:rsidP="0040675A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42</w:t>
      </w:r>
      <w:r w:rsidR="0089457C">
        <w:rPr>
          <w:noProof/>
        </w:rPr>
        <w:fldChar w:fldCharType="end"/>
      </w:r>
      <w:r>
        <w:t xml:space="preserve"> Informação sobre LSDB</w:t>
      </w:r>
    </w:p>
    <w:p w14:paraId="24DCBAE4" w14:textId="2D11707F" w:rsidR="00894C1F" w:rsidRDefault="00894C1F">
      <w:pPr>
        <w:spacing w:after="200"/>
      </w:pPr>
      <w:r>
        <w:br w:type="page"/>
      </w:r>
    </w:p>
    <w:p w14:paraId="2244F1DD" w14:textId="5909A36D" w:rsidR="00D6535B" w:rsidRDefault="00894C1F" w:rsidP="007059DC">
      <w:pPr>
        <w:pStyle w:val="Heading4"/>
        <w:numPr>
          <w:ilvl w:val="0"/>
          <w:numId w:val="42"/>
        </w:numPr>
        <w:spacing w:line="360" w:lineRule="auto"/>
        <w:jc w:val="both"/>
      </w:pPr>
      <w:r>
        <w:lastRenderedPageBreak/>
        <w:t xml:space="preserve">Obter informação adicional sobre </w:t>
      </w:r>
      <w:r>
        <w:rPr>
          <w:i/>
          <w:iCs/>
        </w:rPr>
        <w:t xml:space="preserve">Link States do </w:t>
      </w:r>
      <w:r>
        <w:t>tipo 1 de um router</w:t>
      </w:r>
    </w:p>
    <w:p w14:paraId="61CF7A11" w14:textId="6565ECC0" w:rsidR="00894C1F" w:rsidRDefault="00894C1F" w:rsidP="007059DC">
      <w:pPr>
        <w:spacing w:line="360" w:lineRule="auto"/>
        <w:ind w:left="360"/>
        <w:jc w:val="both"/>
      </w:pPr>
      <w:r>
        <w:t xml:space="preserve">Para obter informação adicional sobre </w:t>
      </w:r>
      <w:r>
        <w:rPr>
          <w:i/>
          <w:iCs/>
        </w:rPr>
        <w:t>Link States</w:t>
      </w:r>
      <w:r>
        <w:t xml:space="preserve"> do tipo 1 de um router, executou-se o seguinte comando:</w:t>
      </w:r>
    </w:p>
    <w:p w14:paraId="7C4D2259" w14:textId="77777777" w:rsidR="00894C1F" w:rsidRDefault="00894C1F" w:rsidP="00894C1F">
      <w:pPr>
        <w:keepNext/>
        <w:ind w:left="360"/>
      </w:pPr>
      <w:r>
        <w:rPr>
          <w:noProof/>
        </w:rPr>
        <w:drawing>
          <wp:inline distT="0" distB="0" distL="0" distR="0" wp14:anchorId="0496B4F0" wp14:editId="004B79CD">
            <wp:extent cx="3530009" cy="5590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48" cy="559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7225" w14:textId="39B8AF30" w:rsidR="00894C1F" w:rsidRDefault="00894C1F" w:rsidP="00894C1F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43</w:t>
      </w:r>
      <w:r w:rsidR="0089457C">
        <w:rPr>
          <w:noProof/>
        </w:rPr>
        <w:fldChar w:fldCharType="end"/>
      </w:r>
      <w:r>
        <w:t xml:space="preserve"> Informação adicional sobre </w:t>
      </w:r>
      <w:r>
        <w:rPr>
          <w:i/>
          <w:iCs/>
        </w:rPr>
        <w:t>Link States</w:t>
      </w:r>
      <w:r>
        <w:t xml:space="preserve"> do tipo 1 de um router</w:t>
      </w:r>
    </w:p>
    <w:p w14:paraId="0F63F877" w14:textId="681A322F" w:rsidR="0077306D" w:rsidRDefault="0077306D">
      <w:pPr>
        <w:spacing w:after="200"/>
      </w:pPr>
      <w:r>
        <w:br w:type="page"/>
      </w:r>
    </w:p>
    <w:p w14:paraId="39E7A862" w14:textId="2E81545E" w:rsidR="0077306D" w:rsidRDefault="0077306D" w:rsidP="007059DC">
      <w:pPr>
        <w:pStyle w:val="Heading4"/>
        <w:numPr>
          <w:ilvl w:val="0"/>
          <w:numId w:val="42"/>
        </w:numPr>
        <w:spacing w:line="360" w:lineRule="auto"/>
        <w:jc w:val="both"/>
      </w:pPr>
      <w:r>
        <w:lastRenderedPageBreak/>
        <w:t xml:space="preserve">Obter informação adicional sobre redes </w:t>
      </w:r>
      <w:r w:rsidRPr="0077306D">
        <w:rPr>
          <w:i/>
          <w:iCs/>
        </w:rPr>
        <w:t>LSAs</w:t>
      </w:r>
      <w:r>
        <w:t xml:space="preserve"> do tipo 2</w:t>
      </w:r>
    </w:p>
    <w:p w14:paraId="328E57F7" w14:textId="1B5DA245" w:rsidR="0077306D" w:rsidRPr="0077306D" w:rsidRDefault="0077306D" w:rsidP="007059DC">
      <w:pPr>
        <w:spacing w:line="360" w:lineRule="auto"/>
        <w:ind w:left="360"/>
        <w:jc w:val="both"/>
      </w:pPr>
      <w:r>
        <w:t xml:space="preserve">Para obter informação adicional sobre redes </w:t>
      </w:r>
      <w:r>
        <w:rPr>
          <w:i/>
          <w:iCs/>
        </w:rPr>
        <w:t>LSAs</w:t>
      </w:r>
      <w:r>
        <w:t xml:space="preserve"> do tipo 2, executou-se o seguinte comando:</w:t>
      </w:r>
    </w:p>
    <w:p w14:paraId="2901FDA4" w14:textId="77777777" w:rsidR="0077306D" w:rsidRDefault="0077306D" w:rsidP="0077306D">
      <w:pPr>
        <w:keepNext/>
        <w:ind w:left="360"/>
      </w:pPr>
      <w:r>
        <w:rPr>
          <w:noProof/>
        </w:rPr>
        <w:drawing>
          <wp:inline distT="0" distB="0" distL="0" distR="0" wp14:anchorId="423EA056" wp14:editId="5B43F9D7">
            <wp:extent cx="4444365" cy="27539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EC65" w14:textId="1510ED04" w:rsidR="0077306D" w:rsidRDefault="0077306D" w:rsidP="0077306D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44</w:t>
      </w:r>
      <w:r w:rsidR="0089457C">
        <w:rPr>
          <w:noProof/>
        </w:rPr>
        <w:fldChar w:fldCharType="end"/>
      </w:r>
      <w:r>
        <w:t xml:space="preserve"> Informação adicional sobre redes </w:t>
      </w:r>
      <w:r>
        <w:rPr>
          <w:i/>
          <w:iCs/>
        </w:rPr>
        <w:t>LSAs</w:t>
      </w:r>
      <w:r>
        <w:t xml:space="preserve"> do tipo 2</w:t>
      </w:r>
    </w:p>
    <w:p w14:paraId="6487363E" w14:textId="77777777" w:rsidR="007059DC" w:rsidRPr="007059DC" w:rsidRDefault="007059DC" w:rsidP="007059DC"/>
    <w:p w14:paraId="3EF2187C" w14:textId="3A987C26" w:rsidR="00283F90" w:rsidRDefault="00283F90" w:rsidP="003F23AC">
      <w:pPr>
        <w:pStyle w:val="Heading4"/>
        <w:numPr>
          <w:ilvl w:val="0"/>
          <w:numId w:val="42"/>
        </w:numPr>
        <w:spacing w:line="360" w:lineRule="auto"/>
        <w:jc w:val="both"/>
      </w:pPr>
      <w:r>
        <w:t>Obter informação adicional so</w:t>
      </w:r>
      <w:r w:rsidR="00F339CB">
        <w:t>b</w:t>
      </w:r>
      <w:r>
        <w:t xml:space="preserve">re sumários </w:t>
      </w:r>
      <w:r>
        <w:rPr>
          <w:i/>
          <w:iCs/>
        </w:rPr>
        <w:t>LSAs</w:t>
      </w:r>
      <w:r>
        <w:t xml:space="preserve"> do tipo 3</w:t>
      </w:r>
    </w:p>
    <w:p w14:paraId="42A7C642" w14:textId="7CC92DE3" w:rsidR="00F339CB" w:rsidRPr="00F339CB" w:rsidRDefault="00F339CB" w:rsidP="003F23AC">
      <w:pPr>
        <w:spacing w:line="360" w:lineRule="auto"/>
        <w:ind w:left="360"/>
        <w:jc w:val="both"/>
      </w:pPr>
      <w:r>
        <w:t xml:space="preserve">Para obter informação adicional sobre sumário </w:t>
      </w:r>
      <w:r>
        <w:rPr>
          <w:i/>
          <w:iCs/>
        </w:rPr>
        <w:t>LSAs</w:t>
      </w:r>
      <w:r>
        <w:t xml:space="preserve"> do tipo 3, executou-se o seguinte comando:</w:t>
      </w:r>
    </w:p>
    <w:p w14:paraId="37AF0FB0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>D1#show ip ospf database summary</w:t>
      </w:r>
    </w:p>
    <w:p w14:paraId="51F9B013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> </w:t>
      </w:r>
    </w:p>
    <w:p w14:paraId="72E49A46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          OSPF Router with ID (1.1.1.2) (Process ID 123)</w:t>
      </w:r>
    </w:p>
    <w:p w14:paraId="46FF534F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> </w:t>
      </w:r>
    </w:p>
    <w:p w14:paraId="4C2BDC7C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              Summary Net Link States (Area 1)</w:t>
      </w:r>
    </w:p>
    <w:p w14:paraId="49B65245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> </w:t>
      </w:r>
    </w:p>
    <w:p w14:paraId="727EF702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Routing Bit Set on this LSA</w:t>
      </w:r>
    </w:p>
    <w:p w14:paraId="0BD6EEAE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age: 748</w:t>
      </w:r>
    </w:p>
    <w:p w14:paraId="4F8F52DD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Options: (No TOS-capability, DC, Upward)</w:t>
      </w:r>
    </w:p>
    <w:p w14:paraId="486AD754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Type: Summary Links(Network)</w:t>
      </w:r>
    </w:p>
    <w:p w14:paraId="45D392B3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Link State ID: 10.10.4.0 (summary Network Number)</w:t>
      </w:r>
    </w:p>
    <w:p w14:paraId="60AFA70E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Advertising Router: 1.1.1.1</w:t>
      </w:r>
    </w:p>
    <w:p w14:paraId="4DA8AF9C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Seq Number: 80000003</w:t>
      </w:r>
    </w:p>
    <w:p w14:paraId="5B65C03F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Checksum: 0xF004</w:t>
      </w:r>
    </w:p>
    <w:p w14:paraId="698D2326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Length: 28</w:t>
      </w:r>
    </w:p>
    <w:p w14:paraId="668A6914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Network Mask: /30</w:t>
      </w:r>
    </w:p>
    <w:p w14:paraId="66EE2344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      TOS: 0  Metric: 300</w:t>
      </w:r>
    </w:p>
    <w:p w14:paraId="58CBE355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> </w:t>
      </w:r>
    </w:p>
    <w:p w14:paraId="20DD28D8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Routing Bit Set on this LSA</w:t>
      </w:r>
    </w:p>
    <w:p w14:paraId="5F74AEB3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age: 748</w:t>
      </w:r>
    </w:p>
    <w:p w14:paraId="1A5EE6C4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Options: (No TOS-capability, DC, Upward)</w:t>
      </w:r>
    </w:p>
    <w:p w14:paraId="45C7A998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Type: Summary Links(Network)</w:t>
      </w:r>
    </w:p>
    <w:p w14:paraId="17C2157F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Link State ID: 10.10.5.0 (summary Network Number)</w:t>
      </w:r>
    </w:p>
    <w:p w14:paraId="0BBF647C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Advertising Router: 1.1.1.1</w:t>
      </w:r>
    </w:p>
    <w:p w14:paraId="487E9721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Seq Number: 80000005</w:t>
      </w:r>
    </w:p>
    <w:p w14:paraId="3B789BAA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Checksum: 0x588C</w:t>
      </w:r>
    </w:p>
    <w:p w14:paraId="1CF897F6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Length: 28</w:t>
      </w:r>
    </w:p>
    <w:p w14:paraId="07EA6B9F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Network Mask: /24</w:t>
      </w:r>
    </w:p>
    <w:p w14:paraId="472F6F87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      TOS: 0  Metric: 310</w:t>
      </w:r>
    </w:p>
    <w:p w14:paraId="01D673CD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lastRenderedPageBreak/>
        <w:t> </w:t>
      </w:r>
    </w:p>
    <w:p w14:paraId="1B252637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Routing Bit Set on this LSA</w:t>
      </w:r>
    </w:p>
    <w:p w14:paraId="7B37BBEF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age: 774</w:t>
      </w:r>
    </w:p>
    <w:p w14:paraId="2431BA42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Options: (No TOS-capability, DC, Upward)</w:t>
      </w:r>
    </w:p>
    <w:p w14:paraId="22C34853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Type: Summary Links(Network)</w:t>
      </w:r>
    </w:p>
    <w:p w14:paraId="38BA6388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Link State ID: 172.16.0.0 (summary Network Number)</w:t>
      </w:r>
    </w:p>
    <w:p w14:paraId="618927E7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Advertising Router: 1.1.1.1</w:t>
      </w:r>
    </w:p>
    <w:p w14:paraId="65CCBE67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Seq Number: 80000005</w:t>
      </w:r>
    </w:p>
    <w:p w14:paraId="7AB16E6D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Checksum: 0xB75F</w:t>
      </w:r>
    </w:p>
    <w:p w14:paraId="03E632DA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Length: 28</w:t>
      </w:r>
    </w:p>
    <w:p w14:paraId="3139945C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Network Mask: /30</w:t>
      </w:r>
    </w:p>
    <w:p w14:paraId="08FD6BFC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      TOS: 0  Metric: 100</w:t>
      </w:r>
    </w:p>
    <w:p w14:paraId="7D245EDC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> </w:t>
      </w:r>
    </w:p>
    <w:p w14:paraId="77582697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Routing Bit Set on this LSA</w:t>
      </w:r>
    </w:p>
    <w:p w14:paraId="0BCD54B0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age: 788</w:t>
      </w:r>
    </w:p>
    <w:p w14:paraId="5F3691B8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Options: (No TOS-capability, DC, Upward)</w:t>
      </w:r>
    </w:p>
    <w:p w14:paraId="4B811902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Type: Summary Links(Network)</w:t>
      </w:r>
    </w:p>
    <w:p w14:paraId="32A94169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Link State ID: 172.16.1.0 (summary Network Number)</w:t>
      </w:r>
    </w:p>
    <w:p w14:paraId="223F3143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Advertising Router: 1.1.1.1</w:t>
      </w:r>
    </w:p>
    <w:p w14:paraId="6D51A231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LS Seq Number: 80000003</w:t>
      </w:r>
    </w:p>
    <w:p w14:paraId="6FC81D3F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Checksum: 0x9C17</w:t>
      </w:r>
    </w:p>
    <w:p w14:paraId="6B16E602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Length: 28</w:t>
      </w:r>
    </w:p>
    <w:p w14:paraId="6882B8C2" w14:textId="77777777" w:rsidR="007059DC" w:rsidRPr="00283F90" w:rsidRDefault="007059DC" w:rsidP="003F23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Network Mask: /30</w:t>
      </w:r>
    </w:p>
    <w:p w14:paraId="41B74200" w14:textId="0635708E" w:rsidR="00874119" w:rsidRPr="00874119" w:rsidRDefault="007059DC" w:rsidP="0087411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272783496"/>
        <w:rPr>
          <w:rFonts w:ascii="Consolas" w:hAnsi="Consolas" w:cs="Courier New"/>
          <w:sz w:val="17"/>
          <w:szCs w:val="17"/>
        </w:rPr>
      </w:pPr>
      <w:r w:rsidRPr="00283F90">
        <w:rPr>
          <w:rFonts w:ascii="Consolas" w:hAnsi="Consolas" w:cs="Courier New"/>
          <w:sz w:val="17"/>
          <w:szCs w:val="17"/>
        </w:rPr>
        <w:t xml:space="preserve">        TOS: 0  Metric: 200</w:t>
      </w:r>
    </w:p>
    <w:p w14:paraId="4B74FEAC" w14:textId="2AFAD376" w:rsidR="007059DC" w:rsidRDefault="00874119" w:rsidP="00874119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45</w:t>
      </w:r>
      <w:r w:rsidR="0089457C">
        <w:rPr>
          <w:noProof/>
        </w:rPr>
        <w:fldChar w:fldCharType="end"/>
      </w:r>
      <w:r>
        <w:t xml:space="preserve"> Informação adicional sobre sumários </w:t>
      </w:r>
      <w:r w:rsidRPr="00874119">
        <w:rPr>
          <w:i/>
          <w:iCs/>
        </w:rPr>
        <w:t>LSAs</w:t>
      </w:r>
      <w:r>
        <w:t xml:space="preserve"> do tipo 3</w:t>
      </w:r>
    </w:p>
    <w:p w14:paraId="4D6CCACE" w14:textId="77777777" w:rsidR="00DF0CDC" w:rsidRPr="00DF0CDC" w:rsidRDefault="00DF0CDC" w:rsidP="00DF0CDC"/>
    <w:p w14:paraId="56ECD0CA" w14:textId="1DFDF446" w:rsidR="003F23AC" w:rsidRDefault="003F23AC" w:rsidP="00874119">
      <w:pPr>
        <w:pStyle w:val="Heading4"/>
        <w:numPr>
          <w:ilvl w:val="0"/>
          <w:numId w:val="42"/>
        </w:numPr>
        <w:spacing w:line="360" w:lineRule="auto"/>
        <w:jc w:val="both"/>
      </w:pPr>
      <w:r>
        <w:t xml:space="preserve">Obter informação adicional sobre sumários </w:t>
      </w:r>
      <w:r>
        <w:rPr>
          <w:i/>
          <w:iCs/>
        </w:rPr>
        <w:t>LSAs</w:t>
      </w:r>
      <w:r>
        <w:t xml:space="preserve"> do tipo 4</w:t>
      </w:r>
    </w:p>
    <w:p w14:paraId="3290DD99" w14:textId="382517E8" w:rsidR="00874119" w:rsidRDefault="00874119" w:rsidP="00874119">
      <w:pPr>
        <w:spacing w:line="360" w:lineRule="auto"/>
        <w:ind w:left="360"/>
        <w:jc w:val="both"/>
      </w:pPr>
      <w:r>
        <w:t xml:space="preserve">Para obter informação adicional sobre sumários </w:t>
      </w:r>
      <w:r w:rsidRPr="00874119">
        <w:rPr>
          <w:i/>
          <w:iCs/>
        </w:rPr>
        <w:t>LSAs</w:t>
      </w:r>
      <w:r>
        <w:t xml:space="preserve"> do tipo 4, executou-se o seguinte comando:</w:t>
      </w:r>
    </w:p>
    <w:p w14:paraId="377AC388" w14:textId="77777777" w:rsidR="00DF0CDC" w:rsidRDefault="00874119" w:rsidP="00485FCE">
      <w:pPr>
        <w:keepNext/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451C90FE" wp14:editId="522BFD80">
            <wp:extent cx="4444365" cy="4781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F89A" w14:textId="7ECB35C8" w:rsidR="00874119" w:rsidRDefault="00DF0CDC" w:rsidP="00485FCE">
      <w:pPr>
        <w:pStyle w:val="Caption"/>
        <w:ind w:firstLine="360"/>
        <w:jc w:val="both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46</w:t>
      </w:r>
      <w:r w:rsidR="0089457C">
        <w:rPr>
          <w:noProof/>
        </w:rPr>
        <w:fldChar w:fldCharType="end"/>
      </w:r>
      <w:r>
        <w:t xml:space="preserve"> Informação adicional sobre sumários LSAs do tipo 4</w:t>
      </w:r>
    </w:p>
    <w:p w14:paraId="427A6F1C" w14:textId="6E054B4D" w:rsidR="001C77E4" w:rsidRDefault="001C77E4" w:rsidP="001C77E4"/>
    <w:p w14:paraId="6CF2E662" w14:textId="0DA3CB1E" w:rsidR="0090527E" w:rsidRDefault="0090527E" w:rsidP="00DD0D7F">
      <w:pPr>
        <w:pStyle w:val="Heading4"/>
        <w:numPr>
          <w:ilvl w:val="0"/>
          <w:numId w:val="42"/>
        </w:numPr>
        <w:spacing w:line="360" w:lineRule="auto"/>
        <w:jc w:val="both"/>
      </w:pPr>
      <w:r>
        <w:t xml:space="preserve">Obter informação adicional sobre </w:t>
      </w:r>
      <w:r>
        <w:rPr>
          <w:i/>
          <w:iCs/>
        </w:rPr>
        <w:t>Link LSAs</w:t>
      </w:r>
      <w:r>
        <w:t xml:space="preserve"> externos do tipo 5</w:t>
      </w:r>
    </w:p>
    <w:p w14:paraId="5FB3FB7D" w14:textId="14AE58F6" w:rsidR="0090527E" w:rsidRDefault="0090527E" w:rsidP="00DD0D7F">
      <w:pPr>
        <w:spacing w:line="360" w:lineRule="auto"/>
        <w:ind w:left="360"/>
        <w:jc w:val="both"/>
      </w:pPr>
      <w:r>
        <w:t xml:space="preserve">Para obter informação adicional sobre </w:t>
      </w:r>
      <w:r>
        <w:rPr>
          <w:i/>
          <w:iCs/>
        </w:rPr>
        <w:t>Link LSAs</w:t>
      </w:r>
      <w:r>
        <w:t xml:space="preserve"> externos do tipo 5, executou-se o seguinte comando:</w:t>
      </w:r>
    </w:p>
    <w:p w14:paraId="38FF4C92" w14:textId="77777777" w:rsidR="00DD0D7F" w:rsidRDefault="00DD0D7F" w:rsidP="00DD0D7F">
      <w:pPr>
        <w:keepNext/>
        <w:ind w:left="360"/>
      </w:pPr>
      <w:r>
        <w:rPr>
          <w:noProof/>
        </w:rPr>
        <w:drawing>
          <wp:inline distT="0" distB="0" distL="0" distR="0" wp14:anchorId="27034C8A" wp14:editId="20CD92EE">
            <wp:extent cx="4433570" cy="488950"/>
            <wp:effectExtent l="0" t="0" r="508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E6DC" w14:textId="114884C3" w:rsidR="00C5147C" w:rsidRDefault="00DD0D7F" w:rsidP="002E72DE">
      <w:pPr>
        <w:pStyle w:val="Caption"/>
        <w:ind w:firstLine="360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47</w:t>
      </w:r>
      <w:r w:rsidR="0089457C">
        <w:rPr>
          <w:noProof/>
        </w:rPr>
        <w:fldChar w:fldCharType="end"/>
      </w:r>
      <w:r>
        <w:t xml:space="preserve"> Informação adicional sobre </w:t>
      </w:r>
      <w:r>
        <w:rPr>
          <w:i/>
          <w:iCs/>
        </w:rPr>
        <w:t>Link LSAs</w:t>
      </w:r>
      <w:r>
        <w:t xml:space="preserve"> externos do tipo 5</w:t>
      </w:r>
    </w:p>
    <w:p w14:paraId="5E929C2B" w14:textId="77777777" w:rsidR="00C5147C" w:rsidRDefault="00C5147C">
      <w:pPr>
        <w:spacing w:after="200"/>
        <w:rPr>
          <w:bCs/>
          <w:smallCaps/>
          <w:color w:val="732117" w:themeColor="accent2" w:themeShade="BF"/>
          <w:spacing w:val="10"/>
          <w:sz w:val="18"/>
          <w:szCs w:val="18"/>
        </w:rPr>
      </w:pPr>
      <w:r>
        <w:br w:type="page"/>
      </w:r>
    </w:p>
    <w:p w14:paraId="2FFCD271" w14:textId="413EBBC3" w:rsidR="002E72DE" w:rsidRDefault="00C5147C" w:rsidP="00B31504">
      <w:pPr>
        <w:pStyle w:val="Heading3"/>
        <w:spacing w:line="360" w:lineRule="auto"/>
        <w:jc w:val="both"/>
      </w:pPr>
      <w:bookmarkStart w:id="12" w:name="_Toc101907170"/>
      <w:r>
        <w:lastRenderedPageBreak/>
        <w:t xml:space="preserve">Passo 2: Verificar OSPF e explorar </w:t>
      </w:r>
      <w:r w:rsidRPr="00C5147C">
        <w:rPr>
          <w:i/>
          <w:iCs/>
        </w:rPr>
        <w:t>LSAs</w:t>
      </w:r>
      <w:r>
        <w:t xml:space="preserve"> n</w:t>
      </w:r>
      <w:r w:rsidR="00B31504">
        <w:t>o</w:t>
      </w:r>
      <w:r>
        <w:t xml:space="preserve"> </w:t>
      </w:r>
      <w:r w:rsidRPr="00F2275A">
        <w:rPr>
          <w:i/>
          <w:iCs/>
        </w:rPr>
        <w:t>ABR</w:t>
      </w:r>
      <w:r>
        <w:t xml:space="preserve"> (</w:t>
      </w:r>
      <w:r w:rsidRPr="00F2275A">
        <w:rPr>
          <w:i/>
          <w:iCs/>
        </w:rPr>
        <w:t>Area Border Router</w:t>
      </w:r>
      <w:r>
        <w:t>)</w:t>
      </w:r>
      <w:r w:rsidR="00B31504">
        <w:t xml:space="preserve"> Router 1</w:t>
      </w:r>
      <w:bookmarkEnd w:id="12"/>
    </w:p>
    <w:p w14:paraId="2568951C" w14:textId="740F41A4" w:rsidR="00C5147C" w:rsidRDefault="00F2275A" w:rsidP="00B31504">
      <w:pPr>
        <w:spacing w:line="360" w:lineRule="auto"/>
        <w:jc w:val="both"/>
      </w:pPr>
      <w:r>
        <w:t xml:space="preserve">Para verificar OSPF e explorar </w:t>
      </w:r>
      <w:r w:rsidRPr="00F2275A">
        <w:rPr>
          <w:i/>
          <w:iCs/>
        </w:rPr>
        <w:t>LSAs</w:t>
      </w:r>
      <w:r>
        <w:t xml:space="preserve"> n</w:t>
      </w:r>
      <w:r w:rsidR="00B31504">
        <w:t xml:space="preserve">o </w:t>
      </w:r>
      <w:r w:rsidR="00B31504">
        <w:rPr>
          <w:i/>
          <w:iCs/>
        </w:rPr>
        <w:t xml:space="preserve">ABR </w:t>
      </w:r>
      <w:r w:rsidR="00B31504" w:rsidRPr="00B31504">
        <w:t>Router 1</w:t>
      </w:r>
      <w:r w:rsidR="00B31504">
        <w:t>, executaram-se os seguintes comandos:</w:t>
      </w:r>
    </w:p>
    <w:p w14:paraId="1768942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R1#show ip ospf database router</w:t>
      </w:r>
    </w:p>
    <w:p w14:paraId="2209836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6201CB78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OSPF Router with ID (1.1.1.1) (Process ID 123)</w:t>
      </w:r>
    </w:p>
    <w:p w14:paraId="79E7B36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48D96296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Router Link States (Area 0)</w:t>
      </w:r>
    </w:p>
    <w:p w14:paraId="56A7DFF2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1471D63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3</w:t>
      </w:r>
    </w:p>
    <w:p w14:paraId="203F039B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2C7A2455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64D099B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1.1.1.1</w:t>
      </w:r>
    </w:p>
    <w:p w14:paraId="31A713C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71AFBF11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80000002</w:t>
      </w:r>
    </w:p>
    <w:p w14:paraId="7E41EB5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0x2920</w:t>
      </w:r>
    </w:p>
    <w:p w14:paraId="41EDF4F8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36</w:t>
      </w:r>
    </w:p>
    <w:p w14:paraId="60DBA6E2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Area Border Router</w:t>
      </w:r>
    </w:p>
    <w:p w14:paraId="659E0F4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1</w:t>
      </w:r>
    </w:p>
    <w:p w14:paraId="7BBE100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457AD86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14CDCAC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172.16.0.1</w:t>
      </w:r>
    </w:p>
    <w:p w14:paraId="35EA0852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172.16.0.2</w:t>
      </w:r>
    </w:p>
    <w:p w14:paraId="6E4DF03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3F04E07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3925274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61619388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7765AB15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 Router is not-reachable</w:t>
      </w:r>
    </w:p>
    <w:p w14:paraId="12614D4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</w:t>
      </w:r>
    </w:p>
    <w:p w14:paraId="39DF427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450496C2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5C1862AC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2.2.2.1</w:t>
      </w:r>
    </w:p>
    <w:p w14:paraId="2E8E444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2.2.2.1</w:t>
      </w:r>
    </w:p>
    <w:p w14:paraId="22DEA2A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80000003</w:t>
      </w:r>
    </w:p>
    <w:p w14:paraId="5211A28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0x59F8</w:t>
      </w:r>
    </w:p>
    <w:p w14:paraId="0993E231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48</w:t>
      </w:r>
    </w:p>
    <w:p w14:paraId="0959358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2</w:t>
      </w:r>
    </w:p>
    <w:p w14:paraId="3E67AA67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A00FEE5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033F69F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172.16.1.2</w:t>
      </w:r>
    </w:p>
    <w:p w14:paraId="32D1DDBC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172.16.1.1</w:t>
      </w:r>
    </w:p>
    <w:p w14:paraId="3834527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4A4B54B3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46FD31D7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7A6DE4A3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64E931C1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172.16.0.1</w:t>
      </w:r>
    </w:p>
    <w:p w14:paraId="6126B2B8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172.16.0.1</w:t>
      </w:r>
    </w:p>
    <w:p w14:paraId="24A3357B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24477418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643D9056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8D7285B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61340139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 Router is not-reachable</w:t>
      </w:r>
    </w:p>
    <w:p w14:paraId="231FE391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50</w:t>
      </w:r>
    </w:p>
    <w:p w14:paraId="1969EED2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0FFBAA29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44BB9F6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3.3.3.1</w:t>
      </w:r>
    </w:p>
    <w:p w14:paraId="6CDE978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32679B2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80000002</w:t>
      </w:r>
    </w:p>
    <w:p w14:paraId="4BB7750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0xD069</w:t>
      </w:r>
    </w:p>
    <w:p w14:paraId="5811ECF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36</w:t>
      </w:r>
    </w:p>
    <w:p w14:paraId="42BD25A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Area Border Router</w:t>
      </w:r>
    </w:p>
    <w:p w14:paraId="6D5B95D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1</w:t>
      </w:r>
    </w:p>
    <w:p w14:paraId="6D916A0B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7E9E26B2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lastRenderedPageBreak/>
        <w:t xml:space="preserve">    Link connected to: a Transit Network</w:t>
      </w:r>
    </w:p>
    <w:p w14:paraId="143F80D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172.16.1.2</w:t>
      </w:r>
    </w:p>
    <w:p w14:paraId="633F5E0C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172.16.1.2</w:t>
      </w:r>
    </w:p>
    <w:p w14:paraId="1107E24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76818C0C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62E68DA9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41D57C6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612B73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70A8DA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Router Link States (Area 1)</w:t>
      </w:r>
    </w:p>
    <w:p w14:paraId="3AE7D6CB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6B27EEE7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7</w:t>
      </w:r>
    </w:p>
    <w:p w14:paraId="760506DB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39E4F1F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1F23C563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1.1.1.1</w:t>
      </w:r>
    </w:p>
    <w:p w14:paraId="3A5817F8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609C56F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80000002</w:t>
      </w:r>
    </w:p>
    <w:p w14:paraId="68C2163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0x3D5D</w:t>
      </w:r>
    </w:p>
    <w:p w14:paraId="78DAB11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36</w:t>
      </w:r>
    </w:p>
    <w:p w14:paraId="78C998C6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Area Border Router</w:t>
      </w:r>
    </w:p>
    <w:p w14:paraId="68F6CBD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1</w:t>
      </w:r>
    </w:p>
    <w:p w14:paraId="5EF76800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45DA0D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26F12876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10.10.0.2</w:t>
      </w:r>
    </w:p>
    <w:p w14:paraId="0CA9F91B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10.10.0.1</w:t>
      </w:r>
    </w:p>
    <w:p w14:paraId="6FC64A29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2518006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24D5476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52183F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11D0D8D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10</w:t>
      </w:r>
    </w:p>
    <w:p w14:paraId="141AE9A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67834F36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3382C1C1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1.1.1.2</w:t>
      </w:r>
    </w:p>
    <w:p w14:paraId="3A4FDB9C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1.1.1.2</w:t>
      </w:r>
    </w:p>
    <w:p w14:paraId="24A8C8F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80000002</w:t>
      </w:r>
    </w:p>
    <w:p w14:paraId="7A33592A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0x20A3</w:t>
      </w:r>
    </w:p>
    <w:p w14:paraId="1EF0967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48</w:t>
      </w:r>
    </w:p>
    <w:p w14:paraId="0ECA51E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2</w:t>
      </w:r>
    </w:p>
    <w:p w14:paraId="02B463C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D65B6B7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Stub Network</w:t>
      </w:r>
    </w:p>
    <w:p w14:paraId="221F855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Network/subnet number: 10.10.1.0</w:t>
      </w:r>
    </w:p>
    <w:p w14:paraId="2E4C2D6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Network Mask: 255.255.255.0</w:t>
      </w:r>
    </w:p>
    <w:p w14:paraId="3B77BD56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7BA7670D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</w:t>
      </w:r>
    </w:p>
    <w:p w14:paraId="6029639E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EDF950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52649484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10.10.0.2</w:t>
      </w:r>
    </w:p>
    <w:p w14:paraId="77A27287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10.10.0.2</w:t>
      </w:r>
    </w:p>
    <w:p w14:paraId="2E10986F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4DB4A9AC" w14:textId="77777777" w:rsidR="00B31504" w:rsidRDefault="00B31504" w:rsidP="00B315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</w:t>
      </w:r>
    </w:p>
    <w:p w14:paraId="51B529B0" w14:textId="308B1F95" w:rsidR="00B31504" w:rsidRDefault="00B31504" w:rsidP="00B31504">
      <w:pPr>
        <w:pStyle w:val="Caption"/>
        <w:rPr>
          <w:i/>
          <w:iCs/>
        </w:rPr>
      </w:pPr>
      <w:r>
        <w:t xml:space="preserve">Figura </w:t>
      </w:r>
      <w:fldSimple w:instr=" SEQ Figura \* ARABIC ">
        <w:r w:rsidR="00C90824">
          <w:rPr>
            <w:noProof/>
          </w:rPr>
          <w:t>48</w:t>
        </w:r>
      </w:fldSimple>
      <w:r>
        <w:t xml:space="preserve"> Comando </w:t>
      </w:r>
      <w:r>
        <w:rPr>
          <w:i/>
          <w:iCs/>
        </w:rPr>
        <w:t>show ip ospf database router</w:t>
      </w:r>
    </w:p>
    <w:p w14:paraId="440C7B30" w14:textId="2DDEB3D6" w:rsidR="00B31504" w:rsidRDefault="00B31504">
      <w:pPr>
        <w:spacing w:after="200"/>
      </w:pPr>
      <w:r>
        <w:br w:type="page"/>
      </w:r>
    </w:p>
    <w:p w14:paraId="0840670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lastRenderedPageBreak/>
        <w:t>R1#show ip ospf database network</w:t>
      </w:r>
    </w:p>
    <w:p w14:paraId="29BD39D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B616DE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OSPF Router with ID (1.1.1.1) (Process ID 123)</w:t>
      </w:r>
    </w:p>
    <w:p w14:paraId="43C1077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F488E1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Net Link States (Area 0)</w:t>
      </w:r>
    </w:p>
    <w:p w14:paraId="7D7EE53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82D1E7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45F5A16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311</w:t>
      </w:r>
    </w:p>
    <w:p w14:paraId="7B3DC9C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0C72BD9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Network Links</w:t>
      </w:r>
    </w:p>
    <w:p w14:paraId="28DF61A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172.16.0.1 (address of Designated Router)</w:t>
      </w:r>
    </w:p>
    <w:p w14:paraId="1CB1444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2.2.2.1</w:t>
      </w:r>
    </w:p>
    <w:p w14:paraId="5795ACD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241390E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0x3439</w:t>
      </w:r>
    </w:p>
    <w:p w14:paraId="1DAB235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32</w:t>
      </w:r>
    </w:p>
    <w:p w14:paraId="4976D11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6E41149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2.2.2.1</w:t>
      </w:r>
    </w:p>
    <w:p w14:paraId="51BF8A2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1.1.1.1</w:t>
      </w:r>
    </w:p>
    <w:p w14:paraId="3C247F2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F2E7B0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15323AB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307</w:t>
      </w:r>
    </w:p>
    <w:p w14:paraId="43037EC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7822B11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Network Links</w:t>
      </w:r>
    </w:p>
    <w:p w14:paraId="65F1A12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172.16.1.2 (address of Designated Router)</w:t>
      </w:r>
    </w:p>
    <w:p w14:paraId="01C0BD6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5A2DBBAE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2785D7B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0x431F</w:t>
      </w:r>
    </w:p>
    <w:p w14:paraId="54B10EE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32</w:t>
      </w:r>
    </w:p>
    <w:p w14:paraId="279566B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2992808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3.3.3.1</w:t>
      </w:r>
    </w:p>
    <w:p w14:paraId="74599328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2.2.2.1</w:t>
      </w:r>
    </w:p>
    <w:p w14:paraId="2B6F56C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695FC8E8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1AAB5F3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Net Link States (Area 1)</w:t>
      </w:r>
    </w:p>
    <w:p w14:paraId="3B70D99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73590F9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3AB7C62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311</w:t>
      </w:r>
    </w:p>
    <w:p w14:paraId="3738DBB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1B51113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Network Links</w:t>
      </w:r>
    </w:p>
    <w:p w14:paraId="100EEEE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10.10.0.2 (address of Designated Router)</w:t>
      </w:r>
    </w:p>
    <w:p w14:paraId="27F0186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1.1.1.2</w:t>
      </w:r>
    </w:p>
    <w:p w14:paraId="40E4939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1BFDCFF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0xB860</w:t>
      </w:r>
    </w:p>
    <w:p w14:paraId="7320B3C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32</w:t>
      </w:r>
    </w:p>
    <w:p w14:paraId="489D290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503C3F5F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1.1.1.2</w:t>
      </w:r>
    </w:p>
    <w:p w14:paraId="3257F81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1.1.1.1</w:t>
      </w:r>
    </w:p>
    <w:p w14:paraId="7DD1E317" w14:textId="096B1CE8" w:rsidR="00AE37DC" w:rsidRDefault="00AE37DC" w:rsidP="00AE37DC">
      <w:pPr>
        <w:pStyle w:val="Caption"/>
        <w:rPr>
          <w:i/>
          <w:iCs/>
        </w:rPr>
      </w:pPr>
      <w:r>
        <w:t xml:space="preserve">Figura </w:t>
      </w:r>
      <w:fldSimple w:instr=" SEQ Figura \* ARABIC ">
        <w:r w:rsidR="00C90824">
          <w:rPr>
            <w:noProof/>
          </w:rPr>
          <w:t>49</w:t>
        </w:r>
      </w:fldSimple>
      <w:r>
        <w:t xml:space="preserve"> Comando </w:t>
      </w:r>
      <w:r>
        <w:rPr>
          <w:i/>
          <w:iCs/>
        </w:rPr>
        <w:t>show ip ospf database network</w:t>
      </w:r>
    </w:p>
    <w:p w14:paraId="4F612E35" w14:textId="77777777" w:rsidR="00AE37DC" w:rsidRDefault="00AE37DC">
      <w:pPr>
        <w:spacing w:after="200"/>
        <w:rPr>
          <w:bCs/>
          <w:i/>
          <w:iCs/>
          <w:smallCaps/>
          <w:color w:val="732117" w:themeColor="accent2" w:themeShade="BF"/>
          <w:spacing w:val="10"/>
          <w:sz w:val="18"/>
          <w:szCs w:val="18"/>
        </w:rPr>
      </w:pPr>
      <w:r>
        <w:rPr>
          <w:i/>
          <w:iCs/>
        </w:rPr>
        <w:br w:type="page"/>
      </w:r>
    </w:p>
    <w:p w14:paraId="086A3C9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lastRenderedPageBreak/>
        <w:t>R1#show ip ospf database summary</w:t>
      </w:r>
    </w:p>
    <w:p w14:paraId="6EA408D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5F3BD4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OSPF Router with ID (1.1.1.1) (Process ID 123)</w:t>
      </w:r>
    </w:p>
    <w:p w14:paraId="12B0336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CB14A5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Summary Net Link States (Area 0)</w:t>
      </w:r>
    </w:p>
    <w:p w14:paraId="087CD2F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7B69A9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563</w:t>
      </w:r>
    </w:p>
    <w:p w14:paraId="7355373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273356A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7790F8B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10.10.0.0 (summary Network Number)</w:t>
      </w:r>
    </w:p>
    <w:p w14:paraId="0FA1BA4E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4A74FCB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050F725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0x4A79</w:t>
      </w:r>
    </w:p>
    <w:p w14:paraId="3CA22B2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345D5B5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7C85137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100</w:t>
      </w:r>
    </w:p>
    <w:p w14:paraId="184851F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97D17E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521</w:t>
      </w:r>
    </w:p>
    <w:p w14:paraId="3F0B6C2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3440456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20B3F76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10.10.1.0 (summary Network Number)</w:t>
      </w:r>
    </w:p>
    <w:p w14:paraId="3326387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5C50896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18B48818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0xB5FF</w:t>
      </w:r>
    </w:p>
    <w:p w14:paraId="60D5B95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02350AE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/24</w:t>
      </w:r>
    </w:p>
    <w:p w14:paraId="47F07C9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110</w:t>
      </w:r>
    </w:p>
    <w:p w14:paraId="6FE86E9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42E6ACF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2687003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565</w:t>
      </w:r>
    </w:p>
    <w:p w14:paraId="241FE818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7717975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5F15CE6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10.10.4.0 (summary Network Number)</w:t>
      </w:r>
    </w:p>
    <w:p w14:paraId="629C318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1D255918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3CD7BF0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0xEDCB</w:t>
      </w:r>
    </w:p>
    <w:p w14:paraId="3BC7D95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7CEAA79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512D224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100</w:t>
      </w:r>
    </w:p>
    <w:p w14:paraId="4B88DB8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C5AACC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1DA3F76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523</w:t>
      </w:r>
    </w:p>
    <w:p w14:paraId="36564C4F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27BA472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3048251E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10.10.5.0 (summary Network Number)</w:t>
      </w:r>
    </w:p>
    <w:p w14:paraId="5AC4BF1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48E3FBB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6D3BBEC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0x5952</w:t>
      </w:r>
    </w:p>
    <w:p w14:paraId="2813578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091096C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/24</w:t>
      </w:r>
    </w:p>
    <w:p w14:paraId="5C74280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110</w:t>
      </w:r>
    </w:p>
    <w:p w14:paraId="6F2F898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DBCC23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1D7453B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Summary Net Link States (Area 1)</w:t>
      </w:r>
    </w:p>
    <w:p w14:paraId="12BD284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7DBE91C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516</w:t>
      </w:r>
    </w:p>
    <w:p w14:paraId="12EBF17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009B181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58F88E4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10.10.4.0 (summary Network Number)</w:t>
      </w:r>
    </w:p>
    <w:p w14:paraId="5277757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4BE3221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639F927D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0xF402</w:t>
      </w:r>
    </w:p>
    <w:p w14:paraId="7BC39FD8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1AD82AE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71F2256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300</w:t>
      </w:r>
    </w:p>
    <w:p w14:paraId="7191993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79AFA0D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519</w:t>
      </w:r>
    </w:p>
    <w:p w14:paraId="61B9DAB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3208F93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1D4CD50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lastRenderedPageBreak/>
        <w:t xml:space="preserve">  Link State ID: 10.10.5.0 (summary Network Number)</w:t>
      </w:r>
    </w:p>
    <w:p w14:paraId="2795033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1AA881F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4D8E8A5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0x6088</w:t>
      </w:r>
    </w:p>
    <w:p w14:paraId="705D17FE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3E6E71EC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/24</w:t>
      </w:r>
    </w:p>
    <w:p w14:paraId="2E152DF2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310</w:t>
      </w:r>
    </w:p>
    <w:p w14:paraId="7D90742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9C40050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572</w:t>
      </w:r>
    </w:p>
    <w:p w14:paraId="5F4CCD4F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206D3E25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19F5E13E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172.16.0.0 (summary Network Number)</w:t>
      </w:r>
    </w:p>
    <w:p w14:paraId="08CECC2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007B030F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0A3118D7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0xBF5B</w:t>
      </w:r>
    </w:p>
    <w:p w14:paraId="1892A10A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4C38ACB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354629B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100</w:t>
      </w:r>
    </w:p>
    <w:p w14:paraId="5FBBACDE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DE3BADB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531</w:t>
      </w:r>
    </w:p>
    <w:p w14:paraId="64844736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41ACD2C9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1E1F3FA4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172.16.1.0 (summary Network Number)</w:t>
      </w:r>
    </w:p>
    <w:p w14:paraId="2FD92928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390CAE4F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3687F12E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0xA015</w:t>
      </w:r>
    </w:p>
    <w:p w14:paraId="183C3B71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59C12DB3" w14:textId="77777777" w:rsid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52707929" w14:textId="714825F0" w:rsidR="00AE37DC" w:rsidRPr="00AE37DC" w:rsidRDefault="00AE37DC" w:rsidP="00AE37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200</w:t>
      </w:r>
    </w:p>
    <w:p w14:paraId="53A5D296" w14:textId="06746D2D" w:rsidR="00B31504" w:rsidRDefault="00AE37DC" w:rsidP="00AE37DC">
      <w:pPr>
        <w:pStyle w:val="Caption"/>
        <w:rPr>
          <w:i/>
          <w:iCs/>
        </w:rPr>
      </w:pPr>
      <w:r>
        <w:t xml:space="preserve">Figura </w:t>
      </w:r>
      <w:fldSimple w:instr=" SEQ Figura \* ARABIC ">
        <w:r w:rsidR="00C90824">
          <w:rPr>
            <w:noProof/>
          </w:rPr>
          <w:t>50</w:t>
        </w:r>
      </w:fldSimple>
      <w:r>
        <w:t xml:space="preserve"> Comando </w:t>
      </w:r>
      <w:r>
        <w:rPr>
          <w:i/>
          <w:iCs/>
        </w:rPr>
        <w:t>show ip ospf database summary</w:t>
      </w:r>
    </w:p>
    <w:p w14:paraId="01B7CD2F" w14:textId="39B2DA9E" w:rsidR="00AE37DC" w:rsidRDefault="00AE37DC" w:rsidP="00AE37DC"/>
    <w:p w14:paraId="043B178F" w14:textId="77777777" w:rsidR="00810847" w:rsidRDefault="00810847" w:rsidP="00810847">
      <w:pPr>
        <w:keepNext/>
      </w:pPr>
      <w:r>
        <w:rPr>
          <w:noProof/>
        </w:rPr>
        <w:drawing>
          <wp:inline distT="0" distB="0" distL="0" distR="0" wp14:anchorId="48655728" wp14:editId="3E88D573">
            <wp:extent cx="4444365" cy="4889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B4E5" w14:textId="4CC7B64B" w:rsidR="00AE37DC" w:rsidRDefault="00810847" w:rsidP="00810847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51</w:t>
      </w:r>
      <w:r w:rsidR="0089457C">
        <w:rPr>
          <w:noProof/>
        </w:rPr>
        <w:fldChar w:fldCharType="end"/>
      </w:r>
      <w:r>
        <w:t xml:space="preserve"> Comando show ip ospf database asbr-summary</w:t>
      </w:r>
    </w:p>
    <w:p w14:paraId="3FF42947" w14:textId="14E06C13" w:rsidR="00810847" w:rsidRDefault="00810847" w:rsidP="00810847"/>
    <w:p w14:paraId="3FD13C7A" w14:textId="77777777" w:rsidR="00810847" w:rsidRDefault="00810847" w:rsidP="00810847">
      <w:pPr>
        <w:keepNext/>
      </w:pPr>
      <w:r>
        <w:rPr>
          <w:noProof/>
        </w:rPr>
        <w:drawing>
          <wp:inline distT="0" distB="0" distL="0" distR="0" wp14:anchorId="0FCAF91D" wp14:editId="739591B0">
            <wp:extent cx="4444365" cy="4781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E23C" w14:textId="25250EF3" w:rsidR="00810847" w:rsidRDefault="00810847" w:rsidP="00810847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52</w:t>
      </w:r>
      <w:r w:rsidR="0089457C">
        <w:rPr>
          <w:noProof/>
        </w:rPr>
        <w:fldChar w:fldCharType="end"/>
      </w:r>
      <w:r>
        <w:t xml:space="preserve"> Comando show ip ospf database external</w:t>
      </w:r>
    </w:p>
    <w:p w14:paraId="601397E9" w14:textId="2A14BCBF" w:rsidR="00AE37DC" w:rsidRDefault="00AE37DC" w:rsidP="0006651F">
      <w:pPr>
        <w:spacing w:after="200"/>
      </w:pPr>
    </w:p>
    <w:p w14:paraId="7899BABC" w14:textId="3C9DA5D9" w:rsidR="0006651F" w:rsidRDefault="0006651F">
      <w:pPr>
        <w:spacing w:after="200"/>
      </w:pPr>
      <w:r>
        <w:br w:type="page"/>
      </w:r>
    </w:p>
    <w:p w14:paraId="726510B6" w14:textId="7AF1C1F9" w:rsidR="002D36A0" w:rsidRDefault="0006651F" w:rsidP="00F94C8E">
      <w:pPr>
        <w:pStyle w:val="Heading3"/>
        <w:spacing w:line="360" w:lineRule="auto"/>
        <w:jc w:val="both"/>
      </w:pPr>
      <w:bookmarkStart w:id="13" w:name="_Toc101907171"/>
      <w:r>
        <w:lastRenderedPageBreak/>
        <w:t xml:space="preserve">Passo 3: Verificar OSPF e explorar </w:t>
      </w:r>
      <w:r>
        <w:rPr>
          <w:i/>
          <w:iCs/>
        </w:rPr>
        <w:t>LSAs</w:t>
      </w:r>
      <w:r>
        <w:t xml:space="preserve"> no ASBR (</w:t>
      </w:r>
      <w:r w:rsidRPr="0006651F">
        <w:rPr>
          <w:i/>
          <w:iCs/>
        </w:rPr>
        <w:t>Autonomous System Boundary Router</w:t>
      </w:r>
      <w:r>
        <w:t>) Router 2</w:t>
      </w:r>
      <w:bookmarkEnd w:id="13"/>
    </w:p>
    <w:p w14:paraId="2FFA4C75" w14:textId="625B5E73" w:rsidR="00F94C8E" w:rsidRDefault="00F94C8E" w:rsidP="00F94C8E">
      <w:pPr>
        <w:spacing w:line="360" w:lineRule="auto"/>
        <w:jc w:val="both"/>
      </w:pPr>
      <w:r>
        <w:t xml:space="preserve">Para verificar OSPF e explorar </w:t>
      </w:r>
      <w:r w:rsidRPr="00F2275A">
        <w:rPr>
          <w:i/>
          <w:iCs/>
        </w:rPr>
        <w:t>LSAs</w:t>
      </w:r>
      <w:r>
        <w:t xml:space="preserve"> no </w:t>
      </w:r>
      <w:r>
        <w:rPr>
          <w:i/>
          <w:iCs/>
        </w:rPr>
        <w:t xml:space="preserve">ASBR </w:t>
      </w:r>
      <w:r w:rsidRPr="00B31504">
        <w:t xml:space="preserve">Router </w:t>
      </w:r>
      <w:r>
        <w:t>2, executaram-se os seguintes comandos:</w:t>
      </w:r>
    </w:p>
    <w:p w14:paraId="61AC016D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R2#show ip ospf database router</w:t>
      </w:r>
    </w:p>
    <w:p w14:paraId="1EBF901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608500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OSPF Router with ID (2.2.2.1) (Process ID 123)</w:t>
      </w:r>
    </w:p>
    <w:p w14:paraId="77F2C57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78DD3B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Router Link States (Area 0)</w:t>
      </w:r>
    </w:p>
    <w:p w14:paraId="57003F4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F88E6F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0211F0A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761</w:t>
      </w:r>
    </w:p>
    <w:p w14:paraId="0549AC0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76596A5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5F50E48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1.1.1.1</w:t>
      </w:r>
    </w:p>
    <w:p w14:paraId="3D5D1A9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37D1E820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80000002</w:t>
      </w:r>
    </w:p>
    <w:p w14:paraId="0AC2E23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0x2920</w:t>
      </w:r>
    </w:p>
    <w:p w14:paraId="716D934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36</w:t>
      </w:r>
    </w:p>
    <w:p w14:paraId="13B8CEB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Area Border Router</w:t>
      </w:r>
    </w:p>
    <w:p w14:paraId="33DED89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1</w:t>
      </w:r>
    </w:p>
    <w:p w14:paraId="0727BC60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1A72661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31C3A1E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172.16.0.1</w:t>
      </w:r>
    </w:p>
    <w:p w14:paraId="3926E612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172.16.0.2</w:t>
      </w:r>
    </w:p>
    <w:p w14:paraId="24552180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70F2E09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30A02BA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BB74AC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11BBCAF2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756</w:t>
      </w:r>
    </w:p>
    <w:p w14:paraId="6C6570E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0AA9BA6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2C60720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2.2.2.1</w:t>
      </w:r>
    </w:p>
    <w:p w14:paraId="0B047A3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2.2.2.1</w:t>
      </w:r>
    </w:p>
    <w:p w14:paraId="45D1AF3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80000003</w:t>
      </w:r>
    </w:p>
    <w:p w14:paraId="183B373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0x59F8</w:t>
      </w:r>
    </w:p>
    <w:p w14:paraId="32C1B38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48</w:t>
      </w:r>
    </w:p>
    <w:p w14:paraId="4C10787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2</w:t>
      </w:r>
    </w:p>
    <w:p w14:paraId="2EEA38D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6A9327C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2A6A0CC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172.16.1.2</w:t>
      </w:r>
    </w:p>
    <w:p w14:paraId="4179286D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172.16.1.1</w:t>
      </w:r>
    </w:p>
    <w:p w14:paraId="6010BA4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7CC7507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0565FBA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4743892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Link connected to: a Transit Network</w:t>
      </w:r>
    </w:p>
    <w:p w14:paraId="69AAF90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172.16.0.1</w:t>
      </w:r>
    </w:p>
    <w:p w14:paraId="5F20600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172.16.0.1</w:t>
      </w:r>
    </w:p>
    <w:p w14:paraId="7810C84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36DF4C0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2F75012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6BA607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71324D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24786E9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758</w:t>
      </w:r>
    </w:p>
    <w:p w14:paraId="3B37A30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6076D76D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Router Links</w:t>
      </w:r>
    </w:p>
    <w:p w14:paraId="4A33692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3.3.3.1</w:t>
      </w:r>
    </w:p>
    <w:p w14:paraId="3156075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4C6445F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80000002</w:t>
      </w:r>
    </w:p>
    <w:p w14:paraId="3DDDA2E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0xD069</w:t>
      </w:r>
    </w:p>
    <w:p w14:paraId="7AC0116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36</w:t>
      </w:r>
    </w:p>
    <w:p w14:paraId="3569465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Area Border Router</w:t>
      </w:r>
    </w:p>
    <w:p w14:paraId="22BC0C8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Number of Links: 1</w:t>
      </w:r>
    </w:p>
    <w:p w14:paraId="2338CB1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4D31DF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lastRenderedPageBreak/>
        <w:t xml:space="preserve">    Link connected to: a Transit Network</w:t>
      </w:r>
    </w:p>
    <w:p w14:paraId="4231A84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ID) Designated Router address: 172.16.1.2</w:t>
      </w:r>
    </w:p>
    <w:p w14:paraId="0611AF4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(Link Data) Router Interface address: 172.16.1.2</w:t>
      </w:r>
    </w:p>
    <w:p w14:paraId="6F7EA19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Number of TOS metrics: 0</w:t>
      </w:r>
    </w:p>
    <w:p w14:paraId="680B0E4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TOS 0 Metrics: 100</w:t>
      </w:r>
    </w:p>
    <w:p w14:paraId="1B3945D0" w14:textId="585D0E84" w:rsidR="00643904" w:rsidRDefault="00643904" w:rsidP="00643904">
      <w:pPr>
        <w:pStyle w:val="Caption"/>
      </w:pPr>
      <w:r>
        <w:t xml:space="preserve">Figura </w:t>
      </w:r>
      <w:fldSimple w:instr=" SEQ Figura \* ARABIC ">
        <w:r w:rsidR="00C90824">
          <w:rPr>
            <w:noProof/>
          </w:rPr>
          <w:t>53</w:t>
        </w:r>
      </w:fldSimple>
      <w:r>
        <w:t xml:space="preserve"> Comando show ip ospf database router</w:t>
      </w:r>
    </w:p>
    <w:p w14:paraId="0B1552B9" w14:textId="77777777" w:rsidR="00643904" w:rsidRDefault="00643904" w:rsidP="002D36A0"/>
    <w:p w14:paraId="413F559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R2#show ip ospf database network</w:t>
      </w:r>
    </w:p>
    <w:p w14:paraId="35C2B4E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9A2ED3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OSPF Router with ID (2.2.2.1) (Process ID 123)</w:t>
      </w:r>
    </w:p>
    <w:p w14:paraId="4A73350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40C5B2B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Net Link States (Area 0)</w:t>
      </w:r>
    </w:p>
    <w:p w14:paraId="7B6615A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1658CB0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6772C4C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829</w:t>
      </w:r>
    </w:p>
    <w:p w14:paraId="38F5022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2A61756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Network Links</w:t>
      </w:r>
    </w:p>
    <w:p w14:paraId="77E1D05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172.16.0.1 (address of Designated Router)</w:t>
      </w:r>
    </w:p>
    <w:p w14:paraId="2D01ED2D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2.2.2.1</w:t>
      </w:r>
    </w:p>
    <w:p w14:paraId="3DF495E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6B27FF2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0x3439</w:t>
      </w:r>
    </w:p>
    <w:p w14:paraId="78758B5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32</w:t>
      </w:r>
    </w:p>
    <w:p w14:paraId="507027C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79B3EC8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2.2.2.1</w:t>
      </w:r>
    </w:p>
    <w:p w14:paraId="0685664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1.1.1.1</w:t>
      </w:r>
    </w:p>
    <w:p w14:paraId="46B0D7C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953CDE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6F0F0F7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824</w:t>
      </w:r>
    </w:p>
    <w:p w14:paraId="2FD19F20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DC)</w:t>
      </w:r>
    </w:p>
    <w:p w14:paraId="17D2665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Network Links</w:t>
      </w:r>
    </w:p>
    <w:p w14:paraId="7DADF28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172.16.1.2 (address of Designated Router)</w:t>
      </w:r>
    </w:p>
    <w:p w14:paraId="153DD85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00A2785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73EECA6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0x431F</w:t>
      </w:r>
    </w:p>
    <w:p w14:paraId="2AD727B0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32</w:t>
      </w:r>
    </w:p>
    <w:p w14:paraId="1B1A435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5996F1A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3.3.3.1</w:t>
      </w:r>
    </w:p>
    <w:p w14:paraId="0EC11CE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Attached Router: 2.2.2.1</w:t>
      </w:r>
    </w:p>
    <w:p w14:paraId="30D8BF63" w14:textId="197C5A6C" w:rsidR="00643904" w:rsidRDefault="00643904" w:rsidP="00643904">
      <w:pPr>
        <w:pStyle w:val="Caption"/>
      </w:pPr>
      <w:r>
        <w:t xml:space="preserve">Figura </w:t>
      </w:r>
      <w:fldSimple w:instr=" SEQ Figura \* ARABIC ">
        <w:r w:rsidR="00C90824">
          <w:rPr>
            <w:noProof/>
          </w:rPr>
          <w:t>54</w:t>
        </w:r>
      </w:fldSimple>
      <w:r>
        <w:t xml:space="preserve"> Comando show ip ospf database network</w:t>
      </w:r>
    </w:p>
    <w:p w14:paraId="593FA691" w14:textId="49207549" w:rsidR="00643904" w:rsidRDefault="00643904">
      <w:pPr>
        <w:spacing w:after="200"/>
      </w:pPr>
      <w:r>
        <w:br w:type="page"/>
      </w:r>
    </w:p>
    <w:p w14:paraId="26F02B02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lastRenderedPageBreak/>
        <w:t>R2#show ip ospf database summary</w:t>
      </w:r>
    </w:p>
    <w:p w14:paraId="66AEB57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5774192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OSPF Router with ID (2.2.2.1) (Process ID 123)</w:t>
      </w:r>
    </w:p>
    <w:p w14:paraId="1BF5CA3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3F5C03D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        Summary Net Link States (Area 0)</w:t>
      </w:r>
    </w:p>
    <w:p w14:paraId="480C10B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11EB275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0551C23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927</w:t>
      </w:r>
    </w:p>
    <w:p w14:paraId="2C93E6D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410B5E1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6C252A4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10.10.0.0 (summary Network Number)</w:t>
      </w:r>
    </w:p>
    <w:p w14:paraId="68D335FD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09CB0940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4D2E83A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0x4A79</w:t>
      </w:r>
    </w:p>
    <w:p w14:paraId="0C7DD91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52FD1F8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53AEE996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100</w:t>
      </w:r>
    </w:p>
    <w:p w14:paraId="7844092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651F884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05BB589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884</w:t>
      </w:r>
    </w:p>
    <w:p w14:paraId="7F437CE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5B1BFCD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5BBFAA3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10.10.1.0 (summary Network Number)</w:t>
      </w:r>
    </w:p>
    <w:p w14:paraId="62F28960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1.1.1.1</w:t>
      </w:r>
    </w:p>
    <w:p w14:paraId="0D8D0FF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77A9C29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0xB5FF</w:t>
      </w:r>
    </w:p>
    <w:p w14:paraId="469A97C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33BDC2C7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/24</w:t>
      </w:r>
    </w:p>
    <w:p w14:paraId="11E60E15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110</w:t>
      </w:r>
    </w:p>
    <w:p w14:paraId="41B7018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24C2D0A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60CBF92D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926</w:t>
      </w:r>
    </w:p>
    <w:p w14:paraId="0C23110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38505584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7CED6FF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10.10.4.0 (summary Network Number)</w:t>
      </w:r>
    </w:p>
    <w:p w14:paraId="3BEDF7E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334B4AC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6A809E8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0xEDCB</w:t>
      </w:r>
    </w:p>
    <w:p w14:paraId="634F03B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694DD59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/30</w:t>
      </w:r>
    </w:p>
    <w:p w14:paraId="6A092EA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100</w:t>
      </w:r>
    </w:p>
    <w:p w14:paraId="7D50444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> </w:t>
      </w:r>
    </w:p>
    <w:p w14:paraId="0B57BEF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Routing Bit Set on this LSA</w:t>
      </w:r>
    </w:p>
    <w:p w14:paraId="4046EB78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age: 884</w:t>
      </w:r>
    </w:p>
    <w:p w14:paraId="7BC42239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Options: (No TOS-capability, DC, Upward)</w:t>
      </w:r>
    </w:p>
    <w:p w14:paraId="2E61D76C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Type: Summary Links(Network)</w:t>
      </w:r>
    </w:p>
    <w:p w14:paraId="7A9227AB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Link State ID: 10.10.5.0 (summary Network Number)</w:t>
      </w:r>
    </w:p>
    <w:p w14:paraId="5408B85E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Advertising Router: 3.3.3.1</w:t>
      </w:r>
    </w:p>
    <w:p w14:paraId="6D95C1B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LS Seq Number: 80000001</w:t>
      </w:r>
    </w:p>
    <w:p w14:paraId="25349173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Checksum: 0x5952</w:t>
      </w:r>
    </w:p>
    <w:p w14:paraId="6CBC9CDA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Length: 28</w:t>
      </w:r>
    </w:p>
    <w:p w14:paraId="1ADA3A41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Network Mask: /24</w:t>
      </w:r>
    </w:p>
    <w:p w14:paraId="40F9882F" w14:textId="77777777" w:rsidR="00643904" w:rsidRDefault="00643904" w:rsidP="006439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 w:themeColor="text1"/>
          <w:sz w:val="17"/>
          <w:szCs w:val="17"/>
          <w:lang w:val="en-US"/>
        </w:rPr>
      </w:pPr>
      <w:r>
        <w:rPr>
          <w:rFonts w:ascii="Consolas" w:hAnsi="Consolas" w:cs="Courier New"/>
          <w:color w:val="000000" w:themeColor="text1"/>
          <w:sz w:val="17"/>
          <w:szCs w:val="17"/>
          <w:lang w:val="en-US"/>
        </w:rPr>
        <w:t xml:space="preserve">        TOS: 0  Metric: 110</w:t>
      </w:r>
    </w:p>
    <w:p w14:paraId="1471B3EC" w14:textId="34D44FE9" w:rsidR="00643904" w:rsidRDefault="00643904" w:rsidP="00643904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55</w:t>
      </w:r>
      <w:r w:rsidR="0089457C">
        <w:rPr>
          <w:noProof/>
        </w:rPr>
        <w:fldChar w:fldCharType="end"/>
      </w:r>
      <w:r>
        <w:t xml:space="preserve"> Comando show ip ospf database summary</w:t>
      </w:r>
    </w:p>
    <w:p w14:paraId="326CBDA6" w14:textId="7B3230AF" w:rsidR="00643904" w:rsidRDefault="00643904">
      <w:pPr>
        <w:spacing w:after="200"/>
      </w:pPr>
      <w:r>
        <w:br w:type="page"/>
      </w:r>
    </w:p>
    <w:p w14:paraId="3C835F6D" w14:textId="77777777" w:rsidR="00643904" w:rsidRDefault="00643904" w:rsidP="00643904">
      <w:pPr>
        <w:keepNext/>
      </w:pPr>
      <w:r>
        <w:rPr>
          <w:noProof/>
        </w:rPr>
        <w:lastRenderedPageBreak/>
        <w:drawing>
          <wp:inline distT="0" distB="0" distL="0" distR="0" wp14:anchorId="45F58175" wp14:editId="5C8C00B9">
            <wp:extent cx="4444365" cy="478155"/>
            <wp:effectExtent l="0" t="0" r="0" b="0"/>
            <wp:docPr id="512992384" name="Picture 5129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AFFF" w14:textId="0A6EBB92" w:rsidR="00643904" w:rsidRDefault="00643904" w:rsidP="00643904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56</w:t>
      </w:r>
      <w:r w:rsidR="0089457C">
        <w:rPr>
          <w:noProof/>
        </w:rPr>
        <w:fldChar w:fldCharType="end"/>
      </w:r>
      <w:r>
        <w:t xml:space="preserve"> Comando show ip ospf database asbr-summary</w:t>
      </w:r>
    </w:p>
    <w:p w14:paraId="16246EDA" w14:textId="0EBD4D8E" w:rsidR="00643904" w:rsidRDefault="00643904" w:rsidP="00643904"/>
    <w:p w14:paraId="05030FD0" w14:textId="77777777" w:rsidR="00643904" w:rsidRDefault="00643904" w:rsidP="00643904">
      <w:pPr>
        <w:keepNext/>
      </w:pPr>
      <w:r>
        <w:rPr>
          <w:noProof/>
        </w:rPr>
        <w:drawing>
          <wp:inline distT="0" distB="0" distL="0" distR="0" wp14:anchorId="11495988" wp14:editId="6E59B7D1">
            <wp:extent cx="4444365" cy="488950"/>
            <wp:effectExtent l="0" t="0" r="0" b="6350"/>
            <wp:docPr id="512992385" name="Picture 51299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0872" w14:textId="7EDA5E93" w:rsidR="00643904" w:rsidRDefault="00643904" w:rsidP="00643904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57</w:t>
      </w:r>
      <w:r w:rsidR="0089457C">
        <w:rPr>
          <w:noProof/>
        </w:rPr>
        <w:fldChar w:fldCharType="end"/>
      </w:r>
      <w:r>
        <w:t xml:space="preserve"> Comando show ip ospf database external</w:t>
      </w:r>
    </w:p>
    <w:p w14:paraId="17DAFC7C" w14:textId="5BFD5AE3" w:rsidR="007F01F3" w:rsidRDefault="007F01F3">
      <w:pPr>
        <w:spacing w:after="200"/>
      </w:pPr>
      <w:r>
        <w:br w:type="page"/>
      </w:r>
    </w:p>
    <w:p w14:paraId="2194AF2D" w14:textId="11D43678" w:rsidR="007F01F3" w:rsidRDefault="007F01F3" w:rsidP="007F01F3">
      <w:pPr>
        <w:pStyle w:val="Heading2"/>
        <w:rPr>
          <w:b w:val="0"/>
          <w:bCs/>
          <w:i/>
          <w:iCs/>
          <w:u w:val="single"/>
        </w:rPr>
      </w:pPr>
      <w:bookmarkStart w:id="14" w:name="_Toc101907172"/>
      <w:r>
        <w:rPr>
          <w:b w:val="0"/>
          <w:bCs/>
          <w:u w:val="single"/>
        </w:rPr>
        <w:lastRenderedPageBreak/>
        <w:t>Parte 4: Otimizações</w:t>
      </w:r>
      <w:r w:rsidR="00384706">
        <w:rPr>
          <w:b w:val="0"/>
          <w:bCs/>
          <w:u w:val="single"/>
        </w:rPr>
        <w:t xml:space="preserve"> </w:t>
      </w:r>
      <w:r>
        <w:rPr>
          <w:b w:val="0"/>
          <w:bCs/>
          <w:i/>
          <w:iCs/>
          <w:u w:val="single"/>
        </w:rPr>
        <w:t>Link State</w:t>
      </w:r>
      <w:r w:rsidR="00FD1AF9">
        <w:rPr>
          <w:b w:val="0"/>
          <w:bCs/>
          <w:i/>
          <w:iCs/>
          <w:u w:val="single"/>
        </w:rPr>
        <w:t xml:space="preserve"> Database</w:t>
      </w:r>
      <w:bookmarkEnd w:id="14"/>
    </w:p>
    <w:p w14:paraId="153A5384" w14:textId="4F137C58" w:rsidR="003C5953" w:rsidRDefault="003C5953" w:rsidP="006C1D9D">
      <w:pPr>
        <w:pStyle w:val="Heading3"/>
        <w:spacing w:line="360" w:lineRule="auto"/>
        <w:rPr>
          <w:b w:val="0"/>
          <w:bCs/>
          <w:i/>
          <w:iCs/>
        </w:rPr>
      </w:pPr>
      <w:bookmarkStart w:id="15" w:name="_Toc101907173"/>
      <w:r>
        <w:t xml:space="preserve">Passo 1: Configurar a </w:t>
      </w:r>
      <w:r w:rsidR="005F363A">
        <w:t>á</w:t>
      </w:r>
      <w:r>
        <w:t xml:space="preserve">rea 1 como uma área </w:t>
      </w:r>
      <w:r>
        <w:rPr>
          <w:b w:val="0"/>
          <w:bCs/>
          <w:i/>
          <w:iCs/>
        </w:rPr>
        <w:t>stub</w:t>
      </w:r>
      <w:bookmarkEnd w:id="15"/>
    </w:p>
    <w:p w14:paraId="1A402717" w14:textId="35B702F8" w:rsidR="006C1D9D" w:rsidRPr="006C1D9D" w:rsidRDefault="006C1D9D" w:rsidP="006C1D9D">
      <w:pPr>
        <w:spacing w:line="360" w:lineRule="auto"/>
      </w:pPr>
      <w:r>
        <w:t xml:space="preserve">Para configurar uma área como </w:t>
      </w:r>
      <w:r>
        <w:rPr>
          <w:b/>
          <w:bCs/>
          <w:i/>
          <w:iCs/>
        </w:rPr>
        <w:t>stub</w:t>
      </w:r>
      <w:r>
        <w:t>, executaram-se os seguintes comandos:</w:t>
      </w:r>
    </w:p>
    <w:p w14:paraId="1D13BBDB" w14:textId="77777777" w:rsidR="006C1D9D" w:rsidRDefault="006C1D9D" w:rsidP="006C1D9D">
      <w:pPr>
        <w:keepNext/>
        <w:spacing w:line="240" w:lineRule="auto"/>
      </w:pPr>
      <w:r>
        <w:rPr>
          <w:noProof/>
        </w:rPr>
        <w:drawing>
          <wp:inline distT="0" distB="0" distL="0" distR="0" wp14:anchorId="27009554" wp14:editId="42AFE9A4">
            <wp:extent cx="2296795" cy="340360"/>
            <wp:effectExtent l="0" t="0" r="8255" b="2540"/>
            <wp:docPr id="512992386" name="Picture 51299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4318" w14:textId="77E47AA8" w:rsidR="006C1D9D" w:rsidRDefault="006C1D9D" w:rsidP="006C1D9D">
      <w:pPr>
        <w:pStyle w:val="Caption"/>
        <w:rPr>
          <w:b/>
          <w:bCs w:val="0"/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58</w:t>
      </w:r>
      <w:r w:rsidR="0089457C">
        <w:rPr>
          <w:noProof/>
        </w:rPr>
        <w:fldChar w:fldCharType="end"/>
      </w:r>
      <w:r>
        <w:t xml:space="preserve"> Comando para configurar uma área como </w:t>
      </w:r>
      <w:r>
        <w:rPr>
          <w:b/>
          <w:bCs w:val="0"/>
          <w:i/>
          <w:iCs/>
        </w:rPr>
        <w:t>stub</w:t>
      </w:r>
    </w:p>
    <w:p w14:paraId="1D5894CE" w14:textId="6A515243" w:rsidR="006E2D0E" w:rsidRDefault="006E2D0E" w:rsidP="006E2D0E"/>
    <w:p w14:paraId="5B1BA5D0" w14:textId="77777777" w:rsidR="005F363A" w:rsidRDefault="005F363A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r>
        <w:br w:type="page"/>
      </w:r>
    </w:p>
    <w:p w14:paraId="4CCDD3B8" w14:textId="4A6D3874" w:rsidR="006E2D0E" w:rsidRDefault="006E2D0E" w:rsidP="006E2D0E">
      <w:pPr>
        <w:pStyle w:val="Heading3"/>
        <w:spacing w:line="360" w:lineRule="auto"/>
        <w:jc w:val="both"/>
      </w:pPr>
      <w:bookmarkStart w:id="16" w:name="_Toc101907174"/>
      <w:r>
        <w:lastRenderedPageBreak/>
        <w:t xml:space="preserve">Passo 2: Verificar as diferenças </w:t>
      </w:r>
      <w:r>
        <w:rPr>
          <w:i/>
          <w:iCs/>
        </w:rPr>
        <w:t>Link State Database</w:t>
      </w:r>
      <w:r>
        <w:t xml:space="preserve"> no router 1 e </w:t>
      </w:r>
      <w:r w:rsidRPr="006E2D0E">
        <w:rPr>
          <w:i/>
          <w:iCs/>
        </w:rPr>
        <w:t>switch</w:t>
      </w:r>
      <w:r>
        <w:t xml:space="preserve"> D1</w:t>
      </w:r>
      <w:bookmarkEnd w:id="16"/>
    </w:p>
    <w:p w14:paraId="7CA4095D" w14:textId="35E986CE" w:rsidR="006E2D0E" w:rsidRDefault="006E2D0E" w:rsidP="004B027D">
      <w:pPr>
        <w:spacing w:line="360" w:lineRule="auto"/>
        <w:jc w:val="both"/>
        <w:rPr>
          <w:i/>
          <w:iCs/>
        </w:rPr>
      </w:pPr>
      <w:r>
        <w:t xml:space="preserve">Para verificar as diferenças </w:t>
      </w:r>
      <w:r>
        <w:rPr>
          <w:i/>
          <w:iCs/>
        </w:rPr>
        <w:t>Link State Database</w:t>
      </w:r>
      <w:r>
        <w:t xml:space="preserve"> no router 1 e </w:t>
      </w:r>
      <w:r w:rsidR="00D82FDB">
        <w:rPr>
          <w:i/>
          <w:iCs/>
        </w:rPr>
        <w:t xml:space="preserve">switch </w:t>
      </w:r>
      <w:r w:rsidR="00D82FDB">
        <w:t xml:space="preserve">D1, foram executados os seguintes comandos, e comparados os respetivos </w:t>
      </w:r>
      <w:r w:rsidR="00D82FDB">
        <w:rPr>
          <w:i/>
          <w:iCs/>
        </w:rPr>
        <w:t>outputs:</w:t>
      </w:r>
    </w:p>
    <w:p w14:paraId="42AB0C01" w14:textId="273D0652" w:rsidR="0016575F" w:rsidRDefault="00875DB5" w:rsidP="0016575F">
      <w:pPr>
        <w:keepNext/>
        <w:spacing w:line="240" w:lineRule="auto"/>
      </w:pPr>
      <w:r>
        <w:rPr>
          <w:noProof/>
        </w:rPr>
        <w:drawing>
          <wp:inline distT="0" distB="0" distL="0" distR="0" wp14:anchorId="452B2D73" wp14:editId="2330EE91">
            <wp:extent cx="5688330" cy="673036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67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5657" w14:textId="0EFA42E5" w:rsidR="00D82FDB" w:rsidRDefault="0016575F" w:rsidP="0016575F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59</w:t>
      </w:r>
      <w:r w:rsidR="0089457C">
        <w:rPr>
          <w:noProof/>
        </w:rPr>
        <w:fldChar w:fldCharType="end"/>
      </w:r>
      <w:r>
        <w:t xml:space="preserve"> Output </w:t>
      </w:r>
      <w:r w:rsidRPr="00125D0A">
        <w:rPr>
          <w:i/>
          <w:iCs/>
        </w:rPr>
        <w:t>Link</w:t>
      </w:r>
      <w:r w:rsidRPr="00125D0A">
        <w:rPr>
          <w:i/>
          <w:iCs/>
          <w:noProof/>
        </w:rPr>
        <w:t xml:space="preserve"> State Databse</w:t>
      </w:r>
      <w:r>
        <w:rPr>
          <w:noProof/>
        </w:rPr>
        <w:t xml:space="preserve"> - router 1</w:t>
      </w:r>
    </w:p>
    <w:p w14:paraId="39168BE6" w14:textId="77777777" w:rsidR="0016575F" w:rsidRDefault="0016575F" w:rsidP="00872AA6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5492FA3A" wp14:editId="2F7A85A1">
            <wp:extent cx="5669280" cy="3566160"/>
            <wp:effectExtent l="0" t="0" r="7620" b="0"/>
            <wp:docPr id="512992388" name="Picture 51299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5103" w14:textId="6B2842DD" w:rsidR="0016575F" w:rsidRDefault="0016575F" w:rsidP="00872AA6">
      <w:pPr>
        <w:pStyle w:val="Caption"/>
        <w:rPr>
          <w:noProof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60</w:t>
      </w:r>
      <w:r w:rsidR="0089457C">
        <w:rPr>
          <w:noProof/>
        </w:rPr>
        <w:fldChar w:fldCharType="end"/>
      </w:r>
      <w:r>
        <w:t xml:space="preserve"> </w:t>
      </w:r>
      <w:r>
        <w:rPr>
          <w:i/>
          <w:iCs/>
        </w:rPr>
        <w:t>Output</w:t>
      </w:r>
      <w:r>
        <w:rPr>
          <w:noProof/>
        </w:rPr>
        <w:t xml:space="preserve"> </w:t>
      </w:r>
      <w:r w:rsidRPr="00F01383">
        <w:rPr>
          <w:i/>
          <w:iCs/>
          <w:noProof/>
        </w:rPr>
        <w:t>Link State Database</w:t>
      </w:r>
      <w:r>
        <w:rPr>
          <w:noProof/>
        </w:rPr>
        <w:t xml:space="preserve"> - </w:t>
      </w:r>
      <w:r>
        <w:rPr>
          <w:i/>
          <w:iCs/>
          <w:noProof/>
        </w:rPr>
        <w:t xml:space="preserve">switch </w:t>
      </w:r>
      <w:r>
        <w:rPr>
          <w:noProof/>
        </w:rPr>
        <w:t>D1</w:t>
      </w:r>
    </w:p>
    <w:p w14:paraId="029A18A4" w14:textId="77777777" w:rsidR="00875DB5" w:rsidRPr="00875DB5" w:rsidRDefault="00875DB5" w:rsidP="00875DB5"/>
    <w:p w14:paraId="37B8C3AC" w14:textId="77777777" w:rsidR="00875DB5" w:rsidRDefault="00875DB5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r>
        <w:br w:type="page"/>
      </w:r>
    </w:p>
    <w:p w14:paraId="21B1B056" w14:textId="6CB004E5" w:rsidR="00A160C2" w:rsidRDefault="005F363A" w:rsidP="005F363A">
      <w:pPr>
        <w:pStyle w:val="Heading3"/>
        <w:spacing w:line="360" w:lineRule="auto"/>
        <w:jc w:val="both"/>
      </w:pPr>
      <w:bookmarkStart w:id="17" w:name="_Toc101907175"/>
      <w:r>
        <w:lastRenderedPageBreak/>
        <w:t xml:space="preserve">Passo 3: Configurar a área 2 como área </w:t>
      </w:r>
      <w:r w:rsidRPr="005F363A">
        <w:rPr>
          <w:b w:val="0"/>
          <w:bCs/>
          <w:i/>
          <w:iCs/>
        </w:rPr>
        <w:t>tota</w:t>
      </w:r>
      <w:r>
        <w:rPr>
          <w:b w:val="0"/>
          <w:bCs/>
          <w:i/>
          <w:iCs/>
        </w:rPr>
        <w:t>l</w:t>
      </w:r>
      <w:r w:rsidRPr="005F363A">
        <w:rPr>
          <w:b w:val="0"/>
          <w:bCs/>
          <w:i/>
          <w:iCs/>
        </w:rPr>
        <w:t>ly stub</w:t>
      </w:r>
      <w:bookmarkEnd w:id="17"/>
    </w:p>
    <w:p w14:paraId="321FFAFA" w14:textId="708624FF" w:rsidR="005F363A" w:rsidRDefault="005F363A" w:rsidP="005F363A">
      <w:pPr>
        <w:spacing w:line="360" w:lineRule="auto"/>
        <w:jc w:val="both"/>
      </w:pPr>
      <w:r>
        <w:t xml:space="preserve">Para configurar a área 2 como </w:t>
      </w:r>
      <w:r>
        <w:rPr>
          <w:b/>
          <w:bCs/>
          <w:i/>
          <w:iCs/>
        </w:rPr>
        <w:t>totally stub</w:t>
      </w:r>
      <w:r>
        <w:t>, foram executados os seguintes comandos:</w:t>
      </w:r>
    </w:p>
    <w:p w14:paraId="0E242CC9" w14:textId="77777777" w:rsidR="005F363A" w:rsidRDefault="005F363A" w:rsidP="005F363A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61040DA9" wp14:editId="6A7033BA">
            <wp:extent cx="3104515" cy="329565"/>
            <wp:effectExtent l="0" t="0" r="635" b="0"/>
            <wp:docPr id="512992389" name="Picture 51299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3CAD" w14:textId="2A32E2BD" w:rsidR="005F363A" w:rsidRDefault="005F363A" w:rsidP="005F363A">
      <w:pPr>
        <w:pStyle w:val="Caption"/>
        <w:jc w:val="both"/>
        <w:rPr>
          <w:b/>
          <w:bCs w:val="0"/>
          <w:i/>
          <w:iCs/>
        </w:rPr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 w:rsidR="00C90824">
        <w:rPr>
          <w:noProof/>
        </w:rPr>
        <w:t>61</w:t>
      </w:r>
      <w:r w:rsidR="0089457C">
        <w:rPr>
          <w:noProof/>
        </w:rPr>
        <w:fldChar w:fldCharType="end"/>
      </w:r>
      <w:r>
        <w:t xml:space="preserve"> Comando para configurar uma área como </w:t>
      </w:r>
      <w:r>
        <w:rPr>
          <w:b/>
          <w:bCs w:val="0"/>
          <w:i/>
          <w:iCs/>
        </w:rPr>
        <w:t>totally stub</w:t>
      </w:r>
    </w:p>
    <w:p w14:paraId="65536E6A" w14:textId="4CBFD291" w:rsidR="00293465" w:rsidRDefault="00293465">
      <w:pPr>
        <w:spacing w:after="200"/>
      </w:pPr>
      <w:r>
        <w:br w:type="page"/>
      </w:r>
    </w:p>
    <w:p w14:paraId="75FDDA64" w14:textId="224BD389" w:rsidR="00293465" w:rsidRDefault="00293465" w:rsidP="004B027D">
      <w:pPr>
        <w:pStyle w:val="Heading3"/>
        <w:spacing w:line="360" w:lineRule="auto"/>
        <w:jc w:val="both"/>
      </w:pPr>
      <w:bookmarkStart w:id="18" w:name="_Toc101907176"/>
      <w:r>
        <w:lastRenderedPageBreak/>
        <w:t xml:space="preserve">Passo 4: Verificar as diferenças </w:t>
      </w:r>
      <w:r>
        <w:rPr>
          <w:i/>
          <w:iCs/>
        </w:rPr>
        <w:t>Link State Database</w:t>
      </w:r>
      <w:r>
        <w:t xml:space="preserve"> no router 3 e </w:t>
      </w:r>
      <w:r>
        <w:rPr>
          <w:i/>
          <w:iCs/>
        </w:rPr>
        <w:t>switch</w:t>
      </w:r>
      <w:r>
        <w:t xml:space="preserve"> D2</w:t>
      </w:r>
      <w:bookmarkEnd w:id="18"/>
    </w:p>
    <w:p w14:paraId="26D0E1C1" w14:textId="4CA14372" w:rsidR="004B027D" w:rsidRDefault="004B027D" w:rsidP="004B027D">
      <w:pPr>
        <w:spacing w:line="360" w:lineRule="auto"/>
        <w:jc w:val="both"/>
        <w:rPr>
          <w:i/>
          <w:iCs/>
        </w:rPr>
      </w:pPr>
      <w:r>
        <w:t xml:space="preserve">Para verificar as diferenças </w:t>
      </w:r>
      <w:r>
        <w:rPr>
          <w:i/>
          <w:iCs/>
        </w:rPr>
        <w:t>Link State Database</w:t>
      </w:r>
      <w:r>
        <w:t xml:space="preserve"> no router 2 e </w:t>
      </w:r>
      <w:r>
        <w:rPr>
          <w:i/>
          <w:iCs/>
        </w:rPr>
        <w:t xml:space="preserve">switch </w:t>
      </w:r>
      <w:r>
        <w:t xml:space="preserve">D2, foram executados os seguintes comandos, e comparados os respetivos </w:t>
      </w:r>
      <w:r>
        <w:rPr>
          <w:i/>
          <w:iCs/>
        </w:rPr>
        <w:t>outputs:</w:t>
      </w:r>
    </w:p>
    <w:p w14:paraId="2A345A89" w14:textId="296765C7" w:rsidR="00C90824" w:rsidRDefault="00CE1DD6" w:rsidP="00C90824">
      <w:pPr>
        <w:keepNext/>
        <w:spacing w:line="240" w:lineRule="auto"/>
      </w:pPr>
      <w:r>
        <w:rPr>
          <w:noProof/>
        </w:rPr>
        <w:drawing>
          <wp:inline distT="0" distB="0" distL="0" distR="0" wp14:anchorId="19754601" wp14:editId="1AD2F0AA">
            <wp:extent cx="5029200" cy="3423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E4A5" w14:textId="7EB849B9" w:rsidR="004B027D" w:rsidRDefault="00C90824" w:rsidP="00C90824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</w:instrText>
      </w:r>
      <w:r w:rsidR="0089457C">
        <w:instrText xml:space="preserve">BIC </w:instrText>
      </w:r>
      <w:r w:rsidR="0089457C">
        <w:fldChar w:fldCharType="separate"/>
      </w:r>
      <w:r>
        <w:rPr>
          <w:noProof/>
        </w:rPr>
        <w:t>62</w:t>
      </w:r>
      <w:r w:rsidR="0089457C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Output Link State Database </w:t>
      </w:r>
      <w:r>
        <w:t>- router 2</w:t>
      </w:r>
    </w:p>
    <w:p w14:paraId="7EF13484" w14:textId="77777777" w:rsidR="00CE1DD6" w:rsidRPr="00CE1DD6" w:rsidRDefault="00CE1DD6" w:rsidP="00CE1DD6"/>
    <w:p w14:paraId="206C571F" w14:textId="77777777" w:rsidR="00C90824" w:rsidRDefault="00C90824" w:rsidP="00C90824">
      <w:pPr>
        <w:keepNext/>
        <w:spacing w:line="240" w:lineRule="auto"/>
      </w:pPr>
      <w:r>
        <w:rPr>
          <w:noProof/>
        </w:rPr>
        <w:drawing>
          <wp:inline distT="0" distB="0" distL="0" distR="0" wp14:anchorId="337F9E52" wp14:editId="41651005">
            <wp:extent cx="5688330" cy="2913380"/>
            <wp:effectExtent l="0" t="0" r="7620" b="1270"/>
            <wp:docPr id="512992392" name="Picture 51299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1DF1" w14:textId="300CE7FA" w:rsidR="00075560" w:rsidRDefault="00C90824" w:rsidP="00C90824">
      <w:pPr>
        <w:pStyle w:val="Caption"/>
      </w:pPr>
      <w:r>
        <w:t xml:space="preserve">Figura </w:t>
      </w:r>
      <w:r w:rsidR="0089457C">
        <w:fldChar w:fldCharType="begin"/>
      </w:r>
      <w:r w:rsidR="0089457C">
        <w:instrText xml:space="preserve"> SEQ Figura \* ARABIC </w:instrText>
      </w:r>
      <w:r w:rsidR="0089457C">
        <w:fldChar w:fldCharType="separate"/>
      </w:r>
      <w:r>
        <w:rPr>
          <w:noProof/>
        </w:rPr>
        <w:t>63</w:t>
      </w:r>
      <w:r w:rsidR="0089457C">
        <w:rPr>
          <w:noProof/>
        </w:rPr>
        <w:fldChar w:fldCharType="end"/>
      </w:r>
      <w:r>
        <w:rPr>
          <w:i/>
          <w:iCs/>
        </w:rPr>
        <w:t xml:space="preserve"> Output Link State Database </w:t>
      </w:r>
      <w:r>
        <w:t xml:space="preserve">- </w:t>
      </w:r>
      <w:r>
        <w:rPr>
          <w:i/>
          <w:iCs/>
        </w:rPr>
        <w:t xml:space="preserve">switch </w:t>
      </w:r>
      <w:r>
        <w:t>D2</w:t>
      </w:r>
    </w:p>
    <w:p w14:paraId="7A2C367C" w14:textId="77777777" w:rsidR="00075560" w:rsidRDefault="00075560">
      <w:pPr>
        <w:spacing w:after="200"/>
        <w:rPr>
          <w:bCs/>
          <w:smallCaps/>
          <w:color w:val="732117" w:themeColor="accent2" w:themeShade="BF"/>
          <w:spacing w:val="10"/>
          <w:sz w:val="18"/>
          <w:szCs w:val="18"/>
        </w:rPr>
      </w:pPr>
      <w:r>
        <w:br w:type="page"/>
      </w:r>
    </w:p>
    <w:p w14:paraId="699263D6" w14:textId="42801308" w:rsidR="00C90824" w:rsidRDefault="00075560" w:rsidP="00075560">
      <w:pPr>
        <w:pStyle w:val="Heading1"/>
        <w:jc w:val="center"/>
      </w:pPr>
      <w:bookmarkStart w:id="19" w:name="_Toc101907177"/>
      <w:r>
        <w:lastRenderedPageBreak/>
        <w:t>Conclusão</w:t>
      </w:r>
      <w:bookmarkEnd w:id="19"/>
    </w:p>
    <w:p w14:paraId="4666FF5C" w14:textId="4211BA9A" w:rsidR="00075560" w:rsidRPr="00075560" w:rsidRDefault="00687E44" w:rsidP="00075560">
      <w:pPr>
        <w:jc w:val="both"/>
      </w:pPr>
      <w:r>
        <w:t>Com este trabalho pretendeu-se demonstrar conhecimentos sobre implementação e configuração de multiáreas OSPFv2.</w:t>
      </w:r>
    </w:p>
    <w:sectPr w:rsidR="00075560" w:rsidRPr="00075560" w:rsidSect="00053DE9">
      <w:footerReference w:type="even" r:id="rId67"/>
      <w:footerReference w:type="default" r:id="rId68"/>
      <w:pgSz w:w="11907" w:h="16839" w:code="1"/>
      <w:pgMar w:top="1448" w:right="1418" w:bottom="144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EC3A7" w14:textId="77777777" w:rsidR="0089457C" w:rsidRDefault="0089457C">
      <w:pPr>
        <w:spacing w:after="0" w:line="240" w:lineRule="auto"/>
      </w:pPr>
      <w:r>
        <w:separator/>
      </w:r>
    </w:p>
  </w:endnote>
  <w:endnote w:type="continuationSeparator" w:id="0">
    <w:p w14:paraId="46C1B641" w14:textId="77777777" w:rsidR="0089457C" w:rsidRDefault="00894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Georgia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4B8D1" w14:textId="77777777" w:rsidR="006A5EA4" w:rsidRDefault="00A35EB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53EF0F25" wp14:editId="1524D86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ângu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9C7B14A" w14:textId="4A704EE1" w:rsidR="006A5EA4" w:rsidRDefault="0089457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2021/2022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3EF0F25" id="Rectângulo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" o:allowincell="f" filled="f" stroked="f">
              <v:textbox style="layout-flow:vertical;mso-layout-flow-alt:bottom-to-top" inset=",,8.64pt,10.8pt">
                <w:txbxContent>
                  <w:p w14:paraId="59C7B14A" w14:textId="4A704EE1" w:rsidR="006A5EA4" w:rsidRDefault="0089457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2021/2022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18FD392" wp14:editId="45B4593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Forma Automática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908FC85" id="Forma Automática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DDE466xwIAAMU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2CE556A" wp14:editId="30AF8838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A453BA3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CE556A" id="Oval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" o:allowincell="f" fillcolor="#d34817 [3204]" stroked="f">
              <v:textbox inset="0,0,0,0">
                <w:txbxContent>
                  <w:p w14:paraId="7A453BA3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79DF9" w14:textId="77777777" w:rsidR="006A5EA4" w:rsidRDefault="00A35EBB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9099579" wp14:editId="5FB82796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â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48C2C20" w14:textId="7037A2E1" w:rsidR="006A5EA4" w:rsidRDefault="0089457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2021/2022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9099579" id="Rectângulo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fOVFHOABAACNAwAADgAAAAAAAAAAAAAAAAAuAgAAZHJzL2Uyb0RvYy54bWxQSwECLQAUAAYA&#10;CAAAACEA1DJprdwAAAAFAQAADwAAAAAAAAAAAAAAAAA6BAAAZHJzL2Rvd25yZXYueG1sUEsFBgAA&#10;AAAEAAQA8wAAAEMFAAAAAA==&#10;" o:allowincell="f" filled="f" stroked="f">
              <v:textbox style="layout-flow:vertical;mso-layout-flow-alt:bottom-to-top" inset=",,8.64pt,10.8pt">
                <w:txbxContent>
                  <w:p w14:paraId="248C2C20" w14:textId="7037A2E1" w:rsidR="006A5EA4" w:rsidRDefault="0089457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2021/2022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6D37D29" wp14:editId="6A75554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Forma Automátic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C7F95A3" id="Forma Automática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DZwN3GAgAAxQ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5648C9" wp14:editId="33330A62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0DAAB0C8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5648C9" id="Oval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" o:allowincell="f" fillcolor="#d34817 [3204]" stroked="f">
              <v:textbox inset="0,0,0,0">
                <w:txbxContent>
                  <w:p w14:paraId="0DAAB0C8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B343A57" w14:textId="77777777" w:rsidR="006A5EA4" w:rsidRDefault="006A5EA4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3116F" w14:textId="77777777" w:rsidR="0089457C" w:rsidRDefault="0089457C">
      <w:pPr>
        <w:spacing w:after="0" w:line="240" w:lineRule="auto"/>
      </w:pPr>
      <w:r>
        <w:separator/>
      </w:r>
    </w:p>
  </w:footnote>
  <w:footnote w:type="continuationSeparator" w:id="0">
    <w:p w14:paraId="13A5A862" w14:textId="77777777" w:rsidR="0089457C" w:rsidRDefault="00894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00623CC"/>
    <w:multiLevelType w:val="hybridMultilevel"/>
    <w:tmpl w:val="FF1C6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411545"/>
    <w:multiLevelType w:val="hybridMultilevel"/>
    <w:tmpl w:val="3A84268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03B912B3"/>
    <w:multiLevelType w:val="hybridMultilevel"/>
    <w:tmpl w:val="378C4AF8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7D22ADA"/>
    <w:multiLevelType w:val="hybridMultilevel"/>
    <w:tmpl w:val="8428751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854C8F"/>
    <w:multiLevelType w:val="hybridMultilevel"/>
    <w:tmpl w:val="C5307C38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FBF38AE"/>
    <w:multiLevelType w:val="hybridMultilevel"/>
    <w:tmpl w:val="45A2CF18"/>
    <w:lvl w:ilvl="0" w:tplc="4ACCF6B4">
      <w:start w:val="1"/>
      <w:numFmt w:val="lowerLetter"/>
      <w:lvlText w:val="%1)"/>
      <w:lvlJc w:val="left"/>
      <w:pPr>
        <w:ind w:left="644" w:hanging="360"/>
      </w:pPr>
      <w:rPr>
        <w:b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065B8"/>
    <w:multiLevelType w:val="hybridMultilevel"/>
    <w:tmpl w:val="2774D4CE"/>
    <w:lvl w:ilvl="0" w:tplc="08160017">
      <w:start w:val="1"/>
      <w:numFmt w:val="lowerLetter"/>
      <w:lvlText w:val="%1)"/>
      <w:lvlJc w:val="left"/>
      <w:pPr>
        <w:ind w:left="1069" w:hanging="360"/>
      </w:p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4A70DFE"/>
    <w:multiLevelType w:val="hybridMultilevel"/>
    <w:tmpl w:val="79C4C4E0"/>
    <w:lvl w:ilvl="0" w:tplc="513AB5BE">
      <w:start w:val="1"/>
      <w:numFmt w:val="lowerLetter"/>
      <w:lvlText w:val="%1)"/>
      <w:lvlJc w:val="left"/>
      <w:pPr>
        <w:ind w:left="1069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93A7861"/>
    <w:multiLevelType w:val="hybridMultilevel"/>
    <w:tmpl w:val="FA2CFFB2"/>
    <w:lvl w:ilvl="0" w:tplc="08160017">
      <w:start w:val="1"/>
      <w:numFmt w:val="lowerLetter"/>
      <w:lvlText w:val="%1)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1AFA2F81"/>
    <w:multiLevelType w:val="hybridMultilevel"/>
    <w:tmpl w:val="FADEA0B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1D3A0F"/>
    <w:multiLevelType w:val="hybridMultilevel"/>
    <w:tmpl w:val="EF1E0D5A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5A55377"/>
    <w:multiLevelType w:val="hybridMultilevel"/>
    <w:tmpl w:val="54F829EA"/>
    <w:lvl w:ilvl="0" w:tplc="899A5BA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502397"/>
    <w:multiLevelType w:val="hybridMultilevel"/>
    <w:tmpl w:val="A75E68AA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B383F26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BF05BE6"/>
    <w:multiLevelType w:val="hybridMultilevel"/>
    <w:tmpl w:val="DEEE0308"/>
    <w:lvl w:ilvl="0" w:tplc="0816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FE071C3"/>
    <w:multiLevelType w:val="hybridMultilevel"/>
    <w:tmpl w:val="1CECDD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92122"/>
    <w:multiLevelType w:val="hybridMultilevel"/>
    <w:tmpl w:val="92B82CCA"/>
    <w:lvl w:ilvl="0" w:tplc="08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2" w15:restartNumberingAfterBreak="0">
    <w:nsid w:val="33DD5A42"/>
    <w:multiLevelType w:val="hybridMultilevel"/>
    <w:tmpl w:val="C7C8B850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51A6C1F"/>
    <w:multiLevelType w:val="hybridMultilevel"/>
    <w:tmpl w:val="6CC8A93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37F147EE"/>
    <w:multiLevelType w:val="hybridMultilevel"/>
    <w:tmpl w:val="8428751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6C711B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03D1ED6"/>
    <w:multiLevelType w:val="hybridMultilevel"/>
    <w:tmpl w:val="3BD240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30370D"/>
    <w:multiLevelType w:val="hybridMultilevel"/>
    <w:tmpl w:val="8848D7C2"/>
    <w:lvl w:ilvl="0" w:tplc="0816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4861304"/>
    <w:multiLevelType w:val="hybridMultilevel"/>
    <w:tmpl w:val="8F16C82E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44F06B93"/>
    <w:multiLevelType w:val="hybridMultilevel"/>
    <w:tmpl w:val="63E8172A"/>
    <w:lvl w:ilvl="0" w:tplc="08160017">
      <w:start w:val="1"/>
      <w:numFmt w:val="lowerLetter"/>
      <w:lvlText w:val="%1)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47FA7DFE"/>
    <w:multiLevelType w:val="hybridMultilevel"/>
    <w:tmpl w:val="87AAFED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186CA5"/>
    <w:multiLevelType w:val="hybridMultilevel"/>
    <w:tmpl w:val="84E604F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575883"/>
    <w:multiLevelType w:val="hybridMultilevel"/>
    <w:tmpl w:val="BB0684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793191"/>
    <w:multiLevelType w:val="hybridMultilevel"/>
    <w:tmpl w:val="A4FE56A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597FAC"/>
    <w:multiLevelType w:val="hybridMultilevel"/>
    <w:tmpl w:val="5170D046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F7FBE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67212A0D"/>
    <w:multiLevelType w:val="multilevel"/>
    <w:tmpl w:val="E7682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9C04D4"/>
    <w:multiLevelType w:val="hybridMultilevel"/>
    <w:tmpl w:val="8848D7C2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38E6E73"/>
    <w:multiLevelType w:val="hybridMultilevel"/>
    <w:tmpl w:val="2774D4CE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5504CFB"/>
    <w:multiLevelType w:val="hybridMultilevel"/>
    <w:tmpl w:val="ABE03C22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84338100">
    <w:abstractNumId w:val="4"/>
  </w:num>
  <w:num w:numId="2" w16cid:durableId="237908067">
    <w:abstractNumId w:val="4"/>
  </w:num>
  <w:num w:numId="3" w16cid:durableId="1767768880">
    <w:abstractNumId w:val="3"/>
  </w:num>
  <w:num w:numId="4" w16cid:durableId="1273199434">
    <w:abstractNumId w:val="3"/>
  </w:num>
  <w:num w:numId="5" w16cid:durableId="1694531365">
    <w:abstractNumId w:val="2"/>
  </w:num>
  <w:num w:numId="6" w16cid:durableId="825779824">
    <w:abstractNumId w:val="2"/>
  </w:num>
  <w:num w:numId="7" w16cid:durableId="1544170752">
    <w:abstractNumId w:val="1"/>
  </w:num>
  <w:num w:numId="8" w16cid:durableId="1660845622">
    <w:abstractNumId w:val="1"/>
  </w:num>
  <w:num w:numId="9" w16cid:durableId="890651226">
    <w:abstractNumId w:val="0"/>
  </w:num>
  <w:num w:numId="10" w16cid:durableId="1012998340">
    <w:abstractNumId w:val="0"/>
  </w:num>
  <w:num w:numId="11" w16cid:durableId="260649288">
    <w:abstractNumId w:val="26"/>
  </w:num>
  <w:num w:numId="12" w16cid:durableId="1566914364">
    <w:abstractNumId w:val="18"/>
  </w:num>
  <w:num w:numId="13" w16cid:durableId="1952738629">
    <w:abstractNumId w:val="25"/>
  </w:num>
  <w:num w:numId="14" w16cid:durableId="985813648">
    <w:abstractNumId w:val="6"/>
  </w:num>
  <w:num w:numId="15" w16cid:durableId="212665155">
    <w:abstractNumId w:val="20"/>
  </w:num>
  <w:num w:numId="16" w16cid:durableId="2020814412">
    <w:abstractNumId w:val="35"/>
  </w:num>
  <w:num w:numId="17" w16cid:durableId="1064066361">
    <w:abstractNumId w:val="23"/>
  </w:num>
  <w:num w:numId="18" w16cid:durableId="357434889">
    <w:abstractNumId w:val="21"/>
  </w:num>
  <w:num w:numId="19" w16cid:durableId="965504894">
    <w:abstractNumId w:val="28"/>
  </w:num>
  <w:num w:numId="20" w16cid:durableId="203955371">
    <w:abstractNumId w:val="32"/>
  </w:num>
  <w:num w:numId="21" w16cid:durableId="818884695">
    <w:abstractNumId w:val="5"/>
  </w:num>
  <w:num w:numId="22" w16cid:durableId="1423717864">
    <w:abstractNumId w:val="34"/>
  </w:num>
  <w:num w:numId="23" w16cid:durableId="1744908533">
    <w:abstractNumId w:val="33"/>
  </w:num>
  <w:num w:numId="24" w16cid:durableId="437602283">
    <w:abstractNumId w:val="29"/>
  </w:num>
  <w:num w:numId="25" w16cid:durableId="1631325608">
    <w:abstractNumId w:val="13"/>
  </w:num>
  <w:num w:numId="26" w16cid:durableId="589898281">
    <w:abstractNumId w:val="16"/>
  </w:num>
  <w:num w:numId="27" w16cid:durableId="126750197">
    <w:abstractNumId w:val="11"/>
  </w:num>
  <w:num w:numId="28" w16cid:durableId="34084210">
    <w:abstractNumId w:val="15"/>
  </w:num>
  <w:num w:numId="29" w16cid:durableId="522716557">
    <w:abstractNumId w:val="17"/>
  </w:num>
  <w:num w:numId="30" w16cid:durableId="1136411316">
    <w:abstractNumId w:val="9"/>
  </w:num>
  <w:num w:numId="31" w16cid:durableId="119690217">
    <w:abstractNumId w:val="7"/>
  </w:num>
  <w:num w:numId="32" w16cid:durableId="1798375478">
    <w:abstractNumId w:val="12"/>
  </w:num>
  <w:num w:numId="33" w16cid:durableId="2003773656">
    <w:abstractNumId w:val="39"/>
  </w:num>
  <w:num w:numId="34" w16cid:durableId="1463691615">
    <w:abstractNumId w:val="22"/>
  </w:num>
  <w:num w:numId="35" w16cid:durableId="260260360">
    <w:abstractNumId w:val="38"/>
  </w:num>
  <w:num w:numId="36" w16cid:durableId="600381980">
    <w:abstractNumId w:val="27"/>
  </w:num>
  <w:num w:numId="37" w16cid:durableId="1540967556">
    <w:abstractNumId w:val="19"/>
  </w:num>
  <w:num w:numId="38" w16cid:durableId="1751924680">
    <w:abstractNumId w:val="37"/>
  </w:num>
  <w:num w:numId="39" w16cid:durableId="1603798319">
    <w:abstractNumId w:val="10"/>
  </w:num>
  <w:num w:numId="40" w16cid:durableId="1938757551">
    <w:abstractNumId w:val="31"/>
  </w:num>
  <w:num w:numId="41" w16cid:durableId="1710377401">
    <w:abstractNumId w:val="8"/>
  </w:num>
  <w:num w:numId="42" w16cid:durableId="405229132">
    <w:abstractNumId w:val="14"/>
  </w:num>
  <w:num w:numId="43" w16cid:durableId="1590503734">
    <w:abstractNumId w:val="30"/>
  </w:num>
  <w:num w:numId="44" w16cid:durableId="1105421789">
    <w:abstractNumId w:val="36"/>
  </w:num>
  <w:num w:numId="45" w16cid:durableId="8514525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456"/>
    <w:rsid w:val="000029E3"/>
    <w:rsid w:val="00003FC1"/>
    <w:rsid w:val="000053E5"/>
    <w:rsid w:val="00006E88"/>
    <w:rsid w:val="0000704F"/>
    <w:rsid w:val="00012AB0"/>
    <w:rsid w:val="0001590D"/>
    <w:rsid w:val="000202C7"/>
    <w:rsid w:val="000235BD"/>
    <w:rsid w:val="000266D2"/>
    <w:rsid w:val="00027A0B"/>
    <w:rsid w:val="00030745"/>
    <w:rsid w:val="00031279"/>
    <w:rsid w:val="00031796"/>
    <w:rsid w:val="000404FE"/>
    <w:rsid w:val="00041AE8"/>
    <w:rsid w:val="00042532"/>
    <w:rsid w:val="00044B52"/>
    <w:rsid w:val="000473F5"/>
    <w:rsid w:val="00047813"/>
    <w:rsid w:val="00050DF3"/>
    <w:rsid w:val="0005105E"/>
    <w:rsid w:val="000534CB"/>
    <w:rsid w:val="00053DE9"/>
    <w:rsid w:val="00055F54"/>
    <w:rsid w:val="00056595"/>
    <w:rsid w:val="00056958"/>
    <w:rsid w:val="00056C4A"/>
    <w:rsid w:val="00057C14"/>
    <w:rsid w:val="00057EEA"/>
    <w:rsid w:val="000602BF"/>
    <w:rsid w:val="00063773"/>
    <w:rsid w:val="00063DD0"/>
    <w:rsid w:val="000640CF"/>
    <w:rsid w:val="000656BE"/>
    <w:rsid w:val="000656F5"/>
    <w:rsid w:val="0006651F"/>
    <w:rsid w:val="000668F8"/>
    <w:rsid w:val="00067CCF"/>
    <w:rsid w:val="00067FAC"/>
    <w:rsid w:val="000727F6"/>
    <w:rsid w:val="00074B24"/>
    <w:rsid w:val="0007538D"/>
    <w:rsid w:val="00075560"/>
    <w:rsid w:val="00080B56"/>
    <w:rsid w:val="00082545"/>
    <w:rsid w:val="00087266"/>
    <w:rsid w:val="0009182D"/>
    <w:rsid w:val="000923D1"/>
    <w:rsid w:val="00092464"/>
    <w:rsid w:val="000A081D"/>
    <w:rsid w:val="000A0BE0"/>
    <w:rsid w:val="000A65D7"/>
    <w:rsid w:val="000A70EC"/>
    <w:rsid w:val="000B25EA"/>
    <w:rsid w:val="000B52A6"/>
    <w:rsid w:val="000B5B89"/>
    <w:rsid w:val="000C28A1"/>
    <w:rsid w:val="000C28CB"/>
    <w:rsid w:val="000C7DC4"/>
    <w:rsid w:val="000D3935"/>
    <w:rsid w:val="000D4BE9"/>
    <w:rsid w:val="000E0636"/>
    <w:rsid w:val="000E2DF8"/>
    <w:rsid w:val="000F0978"/>
    <w:rsid w:val="000F0D25"/>
    <w:rsid w:val="000F1D28"/>
    <w:rsid w:val="000F28B7"/>
    <w:rsid w:val="000F4284"/>
    <w:rsid w:val="000F6F63"/>
    <w:rsid w:val="001018CC"/>
    <w:rsid w:val="001021ED"/>
    <w:rsid w:val="001054AE"/>
    <w:rsid w:val="00105F4C"/>
    <w:rsid w:val="00106D55"/>
    <w:rsid w:val="001116DB"/>
    <w:rsid w:val="0011177E"/>
    <w:rsid w:val="00113300"/>
    <w:rsid w:val="001160CC"/>
    <w:rsid w:val="001174D9"/>
    <w:rsid w:val="001211B6"/>
    <w:rsid w:val="001223FA"/>
    <w:rsid w:val="00130049"/>
    <w:rsid w:val="001321C4"/>
    <w:rsid w:val="00134EC2"/>
    <w:rsid w:val="00135752"/>
    <w:rsid w:val="00136887"/>
    <w:rsid w:val="00137508"/>
    <w:rsid w:val="00143AA9"/>
    <w:rsid w:val="001455AE"/>
    <w:rsid w:val="00146F22"/>
    <w:rsid w:val="00147138"/>
    <w:rsid w:val="0015041D"/>
    <w:rsid w:val="00152863"/>
    <w:rsid w:val="00153F82"/>
    <w:rsid w:val="00154837"/>
    <w:rsid w:val="001565DA"/>
    <w:rsid w:val="00157474"/>
    <w:rsid w:val="00157BEA"/>
    <w:rsid w:val="001614F7"/>
    <w:rsid w:val="001620C7"/>
    <w:rsid w:val="0016575F"/>
    <w:rsid w:val="0016590E"/>
    <w:rsid w:val="001702BE"/>
    <w:rsid w:val="00170BE9"/>
    <w:rsid w:val="00175940"/>
    <w:rsid w:val="001776E4"/>
    <w:rsid w:val="00185916"/>
    <w:rsid w:val="00186FF0"/>
    <w:rsid w:val="00191A80"/>
    <w:rsid w:val="00191EE2"/>
    <w:rsid w:val="00193EAD"/>
    <w:rsid w:val="001948B8"/>
    <w:rsid w:val="00195CAE"/>
    <w:rsid w:val="001A00EA"/>
    <w:rsid w:val="001A3F50"/>
    <w:rsid w:val="001A4F38"/>
    <w:rsid w:val="001B0BDA"/>
    <w:rsid w:val="001B1271"/>
    <w:rsid w:val="001B3FA0"/>
    <w:rsid w:val="001B74DA"/>
    <w:rsid w:val="001B7E55"/>
    <w:rsid w:val="001C77E4"/>
    <w:rsid w:val="001D0450"/>
    <w:rsid w:val="001D1815"/>
    <w:rsid w:val="001D1E77"/>
    <w:rsid w:val="001D417E"/>
    <w:rsid w:val="001E1295"/>
    <w:rsid w:val="001E2990"/>
    <w:rsid w:val="001E520B"/>
    <w:rsid w:val="001E623F"/>
    <w:rsid w:val="001E6CEC"/>
    <w:rsid w:val="001F2C24"/>
    <w:rsid w:val="001F4058"/>
    <w:rsid w:val="001F45C5"/>
    <w:rsid w:val="001F6F05"/>
    <w:rsid w:val="00201B95"/>
    <w:rsid w:val="00203363"/>
    <w:rsid w:val="00205558"/>
    <w:rsid w:val="00205A80"/>
    <w:rsid w:val="0020625C"/>
    <w:rsid w:val="0021189B"/>
    <w:rsid w:val="002153CD"/>
    <w:rsid w:val="00223806"/>
    <w:rsid w:val="00224ED1"/>
    <w:rsid w:val="0024488C"/>
    <w:rsid w:val="00255099"/>
    <w:rsid w:val="002578E9"/>
    <w:rsid w:val="00260A5D"/>
    <w:rsid w:val="00262456"/>
    <w:rsid w:val="002629FA"/>
    <w:rsid w:val="00262DCE"/>
    <w:rsid w:val="002646D8"/>
    <w:rsid w:val="00265173"/>
    <w:rsid w:val="00267B5B"/>
    <w:rsid w:val="0027414E"/>
    <w:rsid w:val="00276F5E"/>
    <w:rsid w:val="00277521"/>
    <w:rsid w:val="002802A1"/>
    <w:rsid w:val="0028154F"/>
    <w:rsid w:val="00283669"/>
    <w:rsid w:val="00283F90"/>
    <w:rsid w:val="00291838"/>
    <w:rsid w:val="00291F31"/>
    <w:rsid w:val="00293465"/>
    <w:rsid w:val="00295CFF"/>
    <w:rsid w:val="00297909"/>
    <w:rsid w:val="00297D4C"/>
    <w:rsid w:val="002A08AF"/>
    <w:rsid w:val="002A0A57"/>
    <w:rsid w:val="002A51D3"/>
    <w:rsid w:val="002A6189"/>
    <w:rsid w:val="002A646D"/>
    <w:rsid w:val="002A79D5"/>
    <w:rsid w:val="002B140D"/>
    <w:rsid w:val="002B6ADA"/>
    <w:rsid w:val="002B70D2"/>
    <w:rsid w:val="002B7110"/>
    <w:rsid w:val="002C080C"/>
    <w:rsid w:val="002C0DF8"/>
    <w:rsid w:val="002C25C4"/>
    <w:rsid w:val="002C6233"/>
    <w:rsid w:val="002C66BE"/>
    <w:rsid w:val="002C71CD"/>
    <w:rsid w:val="002D1146"/>
    <w:rsid w:val="002D15A6"/>
    <w:rsid w:val="002D197E"/>
    <w:rsid w:val="002D204A"/>
    <w:rsid w:val="002D36A0"/>
    <w:rsid w:val="002D415B"/>
    <w:rsid w:val="002D6A84"/>
    <w:rsid w:val="002D72F1"/>
    <w:rsid w:val="002E084C"/>
    <w:rsid w:val="002E5816"/>
    <w:rsid w:val="002E72DE"/>
    <w:rsid w:val="002F0957"/>
    <w:rsid w:val="002F0A7A"/>
    <w:rsid w:val="002F7729"/>
    <w:rsid w:val="00304522"/>
    <w:rsid w:val="00305859"/>
    <w:rsid w:val="00305C14"/>
    <w:rsid w:val="00310506"/>
    <w:rsid w:val="003119F1"/>
    <w:rsid w:val="00315569"/>
    <w:rsid w:val="00315592"/>
    <w:rsid w:val="003200A2"/>
    <w:rsid w:val="00320BB0"/>
    <w:rsid w:val="0032246D"/>
    <w:rsid w:val="0032418C"/>
    <w:rsid w:val="003336B1"/>
    <w:rsid w:val="00343535"/>
    <w:rsid w:val="003444D5"/>
    <w:rsid w:val="003512F6"/>
    <w:rsid w:val="00352750"/>
    <w:rsid w:val="00354C58"/>
    <w:rsid w:val="003557E0"/>
    <w:rsid w:val="00355EFE"/>
    <w:rsid w:val="003569DD"/>
    <w:rsid w:val="003622C6"/>
    <w:rsid w:val="003630F7"/>
    <w:rsid w:val="00363431"/>
    <w:rsid w:val="00365FD3"/>
    <w:rsid w:val="003845CE"/>
    <w:rsid w:val="00384706"/>
    <w:rsid w:val="00390339"/>
    <w:rsid w:val="003957FD"/>
    <w:rsid w:val="003A0559"/>
    <w:rsid w:val="003A33EC"/>
    <w:rsid w:val="003A46FC"/>
    <w:rsid w:val="003A4A97"/>
    <w:rsid w:val="003A6B61"/>
    <w:rsid w:val="003A7703"/>
    <w:rsid w:val="003B0716"/>
    <w:rsid w:val="003B1841"/>
    <w:rsid w:val="003B1D3F"/>
    <w:rsid w:val="003B6D30"/>
    <w:rsid w:val="003C0FE9"/>
    <w:rsid w:val="003C2455"/>
    <w:rsid w:val="003C39E3"/>
    <w:rsid w:val="003C41FC"/>
    <w:rsid w:val="003C5953"/>
    <w:rsid w:val="003C5F33"/>
    <w:rsid w:val="003C6F94"/>
    <w:rsid w:val="003D2548"/>
    <w:rsid w:val="003D5383"/>
    <w:rsid w:val="003D53BF"/>
    <w:rsid w:val="003D5CD8"/>
    <w:rsid w:val="003D5E51"/>
    <w:rsid w:val="003D61B8"/>
    <w:rsid w:val="003D745D"/>
    <w:rsid w:val="003E3729"/>
    <w:rsid w:val="003E4E12"/>
    <w:rsid w:val="003E7116"/>
    <w:rsid w:val="003E7ED7"/>
    <w:rsid w:val="003F161B"/>
    <w:rsid w:val="003F23AC"/>
    <w:rsid w:val="003F651C"/>
    <w:rsid w:val="003F6DC1"/>
    <w:rsid w:val="00401B9C"/>
    <w:rsid w:val="0040675A"/>
    <w:rsid w:val="0041432E"/>
    <w:rsid w:val="00414D6F"/>
    <w:rsid w:val="00430BC4"/>
    <w:rsid w:val="004371BD"/>
    <w:rsid w:val="0044068C"/>
    <w:rsid w:val="00441126"/>
    <w:rsid w:val="004415CE"/>
    <w:rsid w:val="00445B54"/>
    <w:rsid w:val="00450BA7"/>
    <w:rsid w:val="004517AA"/>
    <w:rsid w:val="0045505B"/>
    <w:rsid w:val="00461F83"/>
    <w:rsid w:val="00464E22"/>
    <w:rsid w:val="004652F6"/>
    <w:rsid w:val="00467720"/>
    <w:rsid w:val="0047002D"/>
    <w:rsid w:val="00471CEF"/>
    <w:rsid w:val="00480AAE"/>
    <w:rsid w:val="004837BD"/>
    <w:rsid w:val="0048469E"/>
    <w:rsid w:val="00484B4A"/>
    <w:rsid w:val="00485FCE"/>
    <w:rsid w:val="004861D2"/>
    <w:rsid w:val="00490169"/>
    <w:rsid w:val="00493F31"/>
    <w:rsid w:val="00496E99"/>
    <w:rsid w:val="00496F77"/>
    <w:rsid w:val="004A35D4"/>
    <w:rsid w:val="004A6649"/>
    <w:rsid w:val="004A7122"/>
    <w:rsid w:val="004A7B14"/>
    <w:rsid w:val="004B027D"/>
    <w:rsid w:val="004B1FFC"/>
    <w:rsid w:val="004B2219"/>
    <w:rsid w:val="004B366E"/>
    <w:rsid w:val="004B5313"/>
    <w:rsid w:val="004C35ED"/>
    <w:rsid w:val="004C7DC7"/>
    <w:rsid w:val="004D068B"/>
    <w:rsid w:val="004D7812"/>
    <w:rsid w:val="004E2A77"/>
    <w:rsid w:val="004E3A82"/>
    <w:rsid w:val="004E3ADC"/>
    <w:rsid w:val="004F21B1"/>
    <w:rsid w:val="00500279"/>
    <w:rsid w:val="0050486B"/>
    <w:rsid w:val="005103B3"/>
    <w:rsid w:val="0051285D"/>
    <w:rsid w:val="005128A0"/>
    <w:rsid w:val="005135D3"/>
    <w:rsid w:val="005158A2"/>
    <w:rsid w:val="00516786"/>
    <w:rsid w:val="00516AAC"/>
    <w:rsid w:val="005215F4"/>
    <w:rsid w:val="005269D9"/>
    <w:rsid w:val="00531594"/>
    <w:rsid w:val="005319D6"/>
    <w:rsid w:val="00533F4A"/>
    <w:rsid w:val="00540C14"/>
    <w:rsid w:val="0054419C"/>
    <w:rsid w:val="005449E0"/>
    <w:rsid w:val="005458D6"/>
    <w:rsid w:val="00546564"/>
    <w:rsid w:val="0055084F"/>
    <w:rsid w:val="005527F2"/>
    <w:rsid w:val="00552924"/>
    <w:rsid w:val="00553117"/>
    <w:rsid w:val="0055369D"/>
    <w:rsid w:val="005557BD"/>
    <w:rsid w:val="00555883"/>
    <w:rsid w:val="00555D35"/>
    <w:rsid w:val="005562A2"/>
    <w:rsid w:val="0056154C"/>
    <w:rsid w:val="005630D4"/>
    <w:rsid w:val="00565A3E"/>
    <w:rsid w:val="00567DF7"/>
    <w:rsid w:val="00570190"/>
    <w:rsid w:val="00575370"/>
    <w:rsid w:val="00575E22"/>
    <w:rsid w:val="00580850"/>
    <w:rsid w:val="0058386B"/>
    <w:rsid w:val="0058507E"/>
    <w:rsid w:val="005854F7"/>
    <w:rsid w:val="00585934"/>
    <w:rsid w:val="00590F32"/>
    <w:rsid w:val="005910BC"/>
    <w:rsid w:val="00591501"/>
    <w:rsid w:val="0059527B"/>
    <w:rsid w:val="005953AA"/>
    <w:rsid w:val="00595BED"/>
    <w:rsid w:val="00597349"/>
    <w:rsid w:val="005977E1"/>
    <w:rsid w:val="005A2104"/>
    <w:rsid w:val="005A2871"/>
    <w:rsid w:val="005A371A"/>
    <w:rsid w:val="005A504D"/>
    <w:rsid w:val="005A67D2"/>
    <w:rsid w:val="005B2CF5"/>
    <w:rsid w:val="005B5B4E"/>
    <w:rsid w:val="005C1B7B"/>
    <w:rsid w:val="005C7A1D"/>
    <w:rsid w:val="005D0260"/>
    <w:rsid w:val="005D23F5"/>
    <w:rsid w:val="005D3779"/>
    <w:rsid w:val="005D46BE"/>
    <w:rsid w:val="005D5DE6"/>
    <w:rsid w:val="005E2CF6"/>
    <w:rsid w:val="005E7DA5"/>
    <w:rsid w:val="005F363A"/>
    <w:rsid w:val="005F3E49"/>
    <w:rsid w:val="005F49E0"/>
    <w:rsid w:val="006005FC"/>
    <w:rsid w:val="00600BD3"/>
    <w:rsid w:val="00600D85"/>
    <w:rsid w:val="00601180"/>
    <w:rsid w:val="0060177E"/>
    <w:rsid w:val="00601EF5"/>
    <w:rsid w:val="00603BC1"/>
    <w:rsid w:val="00604D5D"/>
    <w:rsid w:val="0060609B"/>
    <w:rsid w:val="0061314A"/>
    <w:rsid w:val="00615EB0"/>
    <w:rsid w:val="006163E9"/>
    <w:rsid w:val="0061654B"/>
    <w:rsid w:val="00621CE3"/>
    <w:rsid w:val="006227BD"/>
    <w:rsid w:val="006241E8"/>
    <w:rsid w:val="00624B78"/>
    <w:rsid w:val="0062777F"/>
    <w:rsid w:val="006318B7"/>
    <w:rsid w:val="0063267D"/>
    <w:rsid w:val="00634BD6"/>
    <w:rsid w:val="00634F36"/>
    <w:rsid w:val="00635F29"/>
    <w:rsid w:val="00637A85"/>
    <w:rsid w:val="00640488"/>
    <w:rsid w:val="00643904"/>
    <w:rsid w:val="006449CE"/>
    <w:rsid w:val="006458D7"/>
    <w:rsid w:val="00646E2B"/>
    <w:rsid w:val="00660639"/>
    <w:rsid w:val="0066267D"/>
    <w:rsid w:val="00663D3F"/>
    <w:rsid w:val="006648F2"/>
    <w:rsid w:val="00666D57"/>
    <w:rsid w:val="00670953"/>
    <w:rsid w:val="00671B44"/>
    <w:rsid w:val="0067373A"/>
    <w:rsid w:val="0067385E"/>
    <w:rsid w:val="00677DEE"/>
    <w:rsid w:val="0068106B"/>
    <w:rsid w:val="00683FC6"/>
    <w:rsid w:val="00687BFD"/>
    <w:rsid w:val="00687E44"/>
    <w:rsid w:val="00691C54"/>
    <w:rsid w:val="006936D8"/>
    <w:rsid w:val="0069568E"/>
    <w:rsid w:val="006A1D25"/>
    <w:rsid w:val="006A2287"/>
    <w:rsid w:val="006A33C6"/>
    <w:rsid w:val="006A5EA4"/>
    <w:rsid w:val="006B0EA5"/>
    <w:rsid w:val="006B3FA7"/>
    <w:rsid w:val="006B75B2"/>
    <w:rsid w:val="006C0541"/>
    <w:rsid w:val="006C0F4D"/>
    <w:rsid w:val="006C1D9D"/>
    <w:rsid w:val="006C269B"/>
    <w:rsid w:val="006C3772"/>
    <w:rsid w:val="006C6ED6"/>
    <w:rsid w:val="006D216D"/>
    <w:rsid w:val="006D31A5"/>
    <w:rsid w:val="006D499A"/>
    <w:rsid w:val="006D4D5A"/>
    <w:rsid w:val="006D581F"/>
    <w:rsid w:val="006E097C"/>
    <w:rsid w:val="006E0D54"/>
    <w:rsid w:val="006E116D"/>
    <w:rsid w:val="006E2D0E"/>
    <w:rsid w:val="006E4406"/>
    <w:rsid w:val="006E46FD"/>
    <w:rsid w:val="006E4C63"/>
    <w:rsid w:val="006E5F14"/>
    <w:rsid w:val="006E776A"/>
    <w:rsid w:val="006F1774"/>
    <w:rsid w:val="006F26BD"/>
    <w:rsid w:val="006F4F0D"/>
    <w:rsid w:val="006F5EE0"/>
    <w:rsid w:val="006F7072"/>
    <w:rsid w:val="00700A30"/>
    <w:rsid w:val="007059DC"/>
    <w:rsid w:val="00705C26"/>
    <w:rsid w:val="00713923"/>
    <w:rsid w:val="00715527"/>
    <w:rsid w:val="007200F4"/>
    <w:rsid w:val="007249F9"/>
    <w:rsid w:val="00724ABB"/>
    <w:rsid w:val="00726209"/>
    <w:rsid w:val="007423FF"/>
    <w:rsid w:val="0074268D"/>
    <w:rsid w:val="007444E6"/>
    <w:rsid w:val="007462FC"/>
    <w:rsid w:val="00746A78"/>
    <w:rsid w:val="00746B69"/>
    <w:rsid w:val="0075038F"/>
    <w:rsid w:val="00750AA2"/>
    <w:rsid w:val="00752684"/>
    <w:rsid w:val="0075478E"/>
    <w:rsid w:val="00755BF4"/>
    <w:rsid w:val="00755F2F"/>
    <w:rsid w:val="00756F8E"/>
    <w:rsid w:val="007579D1"/>
    <w:rsid w:val="007619FF"/>
    <w:rsid w:val="0076236D"/>
    <w:rsid w:val="00762A35"/>
    <w:rsid w:val="0077178C"/>
    <w:rsid w:val="007724C5"/>
    <w:rsid w:val="00772C33"/>
    <w:rsid w:val="0077306D"/>
    <w:rsid w:val="00783912"/>
    <w:rsid w:val="00784450"/>
    <w:rsid w:val="0079257C"/>
    <w:rsid w:val="007A08DF"/>
    <w:rsid w:val="007A0EEE"/>
    <w:rsid w:val="007A1425"/>
    <w:rsid w:val="007A47F6"/>
    <w:rsid w:val="007A5BB3"/>
    <w:rsid w:val="007A7501"/>
    <w:rsid w:val="007A7929"/>
    <w:rsid w:val="007B15A1"/>
    <w:rsid w:val="007B3913"/>
    <w:rsid w:val="007B4AAA"/>
    <w:rsid w:val="007B4EF7"/>
    <w:rsid w:val="007B6600"/>
    <w:rsid w:val="007B7276"/>
    <w:rsid w:val="007C1EE6"/>
    <w:rsid w:val="007C3B56"/>
    <w:rsid w:val="007D0CA2"/>
    <w:rsid w:val="007D2C19"/>
    <w:rsid w:val="007D3206"/>
    <w:rsid w:val="007D3257"/>
    <w:rsid w:val="007D7D96"/>
    <w:rsid w:val="007E0FDA"/>
    <w:rsid w:val="007E1B3D"/>
    <w:rsid w:val="007E38F7"/>
    <w:rsid w:val="007E53DA"/>
    <w:rsid w:val="007E74FC"/>
    <w:rsid w:val="007E77FF"/>
    <w:rsid w:val="007F01F3"/>
    <w:rsid w:val="007F1816"/>
    <w:rsid w:val="007F27F0"/>
    <w:rsid w:val="007F4DA8"/>
    <w:rsid w:val="007F7648"/>
    <w:rsid w:val="007F7939"/>
    <w:rsid w:val="007F7C8A"/>
    <w:rsid w:val="00800957"/>
    <w:rsid w:val="008021E6"/>
    <w:rsid w:val="00802E15"/>
    <w:rsid w:val="008037C3"/>
    <w:rsid w:val="0080490E"/>
    <w:rsid w:val="008104C6"/>
    <w:rsid w:val="00810847"/>
    <w:rsid w:val="00816DB2"/>
    <w:rsid w:val="008177DA"/>
    <w:rsid w:val="00824017"/>
    <w:rsid w:val="008243E4"/>
    <w:rsid w:val="00824FF9"/>
    <w:rsid w:val="00825830"/>
    <w:rsid w:val="008324BD"/>
    <w:rsid w:val="008352A5"/>
    <w:rsid w:val="00836C39"/>
    <w:rsid w:val="00837A4F"/>
    <w:rsid w:val="00842329"/>
    <w:rsid w:val="008433FC"/>
    <w:rsid w:val="0084492A"/>
    <w:rsid w:val="00853417"/>
    <w:rsid w:val="008559A3"/>
    <w:rsid w:val="008567B9"/>
    <w:rsid w:val="00861B53"/>
    <w:rsid w:val="00863DEE"/>
    <w:rsid w:val="0087239F"/>
    <w:rsid w:val="00872AA6"/>
    <w:rsid w:val="0087360B"/>
    <w:rsid w:val="00874119"/>
    <w:rsid w:val="00875300"/>
    <w:rsid w:val="00875DB5"/>
    <w:rsid w:val="00876CCC"/>
    <w:rsid w:val="00877269"/>
    <w:rsid w:val="00880D47"/>
    <w:rsid w:val="008811CB"/>
    <w:rsid w:val="0088468C"/>
    <w:rsid w:val="008849B4"/>
    <w:rsid w:val="008854D0"/>
    <w:rsid w:val="008861F6"/>
    <w:rsid w:val="00890502"/>
    <w:rsid w:val="0089457C"/>
    <w:rsid w:val="00894C1F"/>
    <w:rsid w:val="00895726"/>
    <w:rsid w:val="008A39B9"/>
    <w:rsid w:val="008A4E4B"/>
    <w:rsid w:val="008A7D87"/>
    <w:rsid w:val="008B3950"/>
    <w:rsid w:val="008C7266"/>
    <w:rsid w:val="008D1D00"/>
    <w:rsid w:val="008D5EE8"/>
    <w:rsid w:val="008E073C"/>
    <w:rsid w:val="008E0AAF"/>
    <w:rsid w:val="008E3848"/>
    <w:rsid w:val="008E42F5"/>
    <w:rsid w:val="008E4984"/>
    <w:rsid w:val="008E72EF"/>
    <w:rsid w:val="008E7B1E"/>
    <w:rsid w:val="008F4DFC"/>
    <w:rsid w:val="008F706D"/>
    <w:rsid w:val="00901CCE"/>
    <w:rsid w:val="009027F9"/>
    <w:rsid w:val="0090527E"/>
    <w:rsid w:val="00905D38"/>
    <w:rsid w:val="00912B48"/>
    <w:rsid w:val="0091300E"/>
    <w:rsid w:val="00913349"/>
    <w:rsid w:val="009266CA"/>
    <w:rsid w:val="00926E47"/>
    <w:rsid w:val="00930443"/>
    <w:rsid w:val="0093105C"/>
    <w:rsid w:val="00932723"/>
    <w:rsid w:val="00940D1C"/>
    <w:rsid w:val="00942BAA"/>
    <w:rsid w:val="0094582D"/>
    <w:rsid w:val="0095206F"/>
    <w:rsid w:val="009554F3"/>
    <w:rsid w:val="00955DA3"/>
    <w:rsid w:val="00956493"/>
    <w:rsid w:val="00960489"/>
    <w:rsid w:val="00963F45"/>
    <w:rsid w:val="00965644"/>
    <w:rsid w:val="009660D2"/>
    <w:rsid w:val="009661DC"/>
    <w:rsid w:val="0097066E"/>
    <w:rsid w:val="0097542E"/>
    <w:rsid w:val="00975BA5"/>
    <w:rsid w:val="00976E48"/>
    <w:rsid w:val="00980C87"/>
    <w:rsid w:val="009813C9"/>
    <w:rsid w:val="00983963"/>
    <w:rsid w:val="00987B05"/>
    <w:rsid w:val="00991D4D"/>
    <w:rsid w:val="009926CC"/>
    <w:rsid w:val="009940FB"/>
    <w:rsid w:val="00994527"/>
    <w:rsid w:val="00994AC6"/>
    <w:rsid w:val="00994E1C"/>
    <w:rsid w:val="00995752"/>
    <w:rsid w:val="009974A1"/>
    <w:rsid w:val="009A081F"/>
    <w:rsid w:val="009A13A2"/>
    <w:rsid w:val="009A4E28"/>
    <w:rsid w:val="009A539A"/>
    <w:rsid w:val="009A5CC4"/>
    <w:rsid w:val="009A5DFC"/>
    <w:rsid w:val="009A75A7"/>
    <w:rsid w:val="009A7D17"/>
    <w:rsid w:val="009B02B0"/>
    <w:rsid w:val="009B1799"/>
    <w:rsid w:val="009B63E2"/>
    <w:rsid w:val="009B7FA0"/>
    <w:rsid w:val="009C7454"/>
    <w:rsid w:val="009D493F"/>
    <w:rsid w:val="009D4D08"/>
    <w:rsid w:val="009E15DC"/>
    <w:rsid w:val="009F1DAF"/>
    <w:rsid w:val="009F5BFD"/>
    <w:rsid w:val="00A01663"/>
    <w:rsid w:val="00A01BDC"/>
    <w:rsid w:val="00A03E7E"/>
    <w:rsid w:val="00A103ED"/>
    <w:rsid w:val="00A142A8"/>
    <w:rsid w:val="00A15DDA"/>
    <w:rsid w:val="00A160C2"/>
    <w:rsid w:val="00A174C5"/>
    <w:rsid w:val="00A26193"/>
    <w:rsid w:val="00A26249"/>
    <w:rsid w:val="00A269AA"/>
    <w:rsid w:val="00A30FE4"/>
    <w:rsid w:val="00A33D48"/>
    <w:rsid w:val="00A34D6B"/>
    <w:rsid w:val="00A35EBB"/>
    <w:rsid w:val="00A36AFD"/>
    <w:rsid w:val="00A37981"/>
    <w:rsid w:val="00A44222"/>
    <w:rsid w:val="00A44785"/>
    <w:rsid w:val="00A45144"/>
    <w:rsid w:val="00A455AD"/>
    <w:rsid w:val="00A45DC0"/>
    <w:rsid w:val="00A50754"/>
    <w:rsid w:val="00A51F53"/>
    <w:rsid w:val="00A52DB3"/>
    <w:rsid w:val="00A53009"/>
    <w:rsid w:val="00A561EB"/>
    <w:rsid w:val="00A621B0"/>
    <w:rsid w:val="00A6476A"/>
    <w:rsid w:val="00A65E85"/>
    <w:rsid w:val="00A66559"/>
    <w:rsid w:val="00A665DF"/>
    <w:rsid w:val="00A71046"/>
    <w:rsid w:val="00A723EB"/>
    <w:rsid w:val="00A81DEA"/>
    <w:rsid w:val="00A82D7E"/>
    <w:rsid w:val="00A840DD"/>
    <w:rsid w:val="00A84D36"/>
    <w:rsid w:val="00A85985"/>
    <w:rsid w:val="00A9038A"/>
    <w:rsid w:val="00A92205"/>
    <w:rsid w:val="00A958A7"/>
    <w:rsid w:val="00A967C7"/>
    <w:rsid w:val="00A97C58"/>
    <w:rsid w:val="00AA1854"/>
    <w:rsid w:val="00AA2352"/>
    <w:rsid w:val="00AA25E0"/>
    <w:rsid w:val="00AA2DFA"/>
    <w:rsid w:val="00AA3080"/>
    <w:rsid w:val="00AA5176"/>
    <w:rsid w:val="00AA6628"/>
    <w:rsid w:val="00AB0C19"/>
    <w:rsid w:val="00AB3206"/>
    <w:rsid w:val="00AB7897"/>
    <w:rsid w:val="00AC12B0"/>
    <w:rsid w:val="00AC7431"/>
    <w:rsid w:val="00AC743F"/>
    <w:rsid w:val="00AD33A4"/>
    <w:rsid w:val="00AD3ACF"/>
    <w:rsid w:val="00AD74C6"/>
    <w:rsid w:val="00AD7AB0"/>
    <w:rsid w:val="00AE1848"/>
    <w:rsid w:val="00AE28B7"/>
    <w:rsid w:val="00AE37DC"/>
    <w:rsid w:val="00AE4E46"/>
    <w:rsid w:val="00AE5750"/>
    <w:rsid w:val="00AF04B2"/>
    <w:rsid w:val="00AF5AAD"/>
    <w:rsid w:val="00AF6344"/>
    <w:rsid w:val="00B011BD"/>
    <w:rsid w:val="00B0148E"/>
    <w:rsid w:val="00B07024"/>
    <w:rsid w:val="00B07CAF"/>
    <w:rsid w:val="00B13343"/>
    <w:rsid w:val="00B21B24"/>
    <w:rsid w:val="00B232A4"/>
    <w:rsid w:val="00B254B3"/>
    <w:rsid w:val="00B301E7"/>
    <w:rsid w:val="00B31504"/>
    <w:rsid w:val="00B31E5E"/>
    <w:rsid w:val="00B34A03"/>
    <w:rsid w:val="00B36D7D"/>
    <w:rsid w:val="00B40473"/>
    <w:rsid w:val="00B44492"/>
    <w:rsid w:val="00B5197F"/>
    <w:rsid w:val="00B60C30"/>
    <w:rsid w:val="00B7225E"/>
    <w:rsid w:val="00B73A3B"/>
    <w:rsid w:val="00B76EF9"/>
    <w:rsid w:val="00B77B4C"/>
    <w:rsid w:val="00B85CAF"/>
    <w:rsid w:val="00B85E1D"/>
    <w:rsid w:val="00B862D7"/>
    <w:rsid w:val="00B86B2C"/>
    <w:rsid w:val="00B87354"/>
    <w:rsid w:val="00B87FCF"/>
    <w:rsid w:val="00B90375"/>
    <w:rsid w:val="00B913B6"/>
    <w:rsid w:val="00B94C74"/>
    <w:rsid w:val="00B962F8"/>
    <w:rsid w:val="00B9744C"/>
    <w:rsid w:val="00B97F12"/>
    <w:rsid w:val="00BA65E7"/>
    <w:rsid w:val="00BB0802"/>
    <w:rsid w:val="00BB0C9D"/>
    <w:rsid w:val="00BB3FB2"/>
    <w:rsid w:val="00BB604B"/>
    <w:rsid w:val="00BB7518"/>
    <w:rsid w:val="00BC0919"/>
    <w:rsid w:val="00BC0F5F"/>
    <w:rsid w:val="00BC205E"/>
    <w:rsid w:val="00BC2B19"/>
    <w:rsid w:val="00BC5FA1"/>
    <w:rsid w:val="00BD08D0"/>
    <w:rsid w:val="00BD24AC"/>
    <w:rsid w:val="00BD6B4E"/>
    <w:rsid w:val="00BD71FB"/>
    <w:rsid w:val="00BD7E3D"/>
    <w:rsid w:val="00BE0554"/>
    <w:rsid w:val="00BE684B"/>
    <w:rsid w:val="00BE6EE4"/>
    <w:rsid w:val="00BE7A1C"/>
    <w:rsid w:val="00BF0F50"/>
    <w:rsid w:val="00C004A5"/>
    <w:rsid w:val="00C01E6D"/>
    <w:rsid w:val="00C03470"/>
    <w:rsid w:val="00C069D4"/>
    <w:rsid w:val="00C1499F"/>
    <w:rsid w:val="00C15EFA"/>
    <w:rsid w:val="00C16D57"/>
    <w:rsid w:val="00C23F20"/>
    <w:rsid w:val="00C246FD"/>
    <w:rsid w:val="00C25412"/>
    <w:rsid w:val="00C27977"/>
    <w:rsid w:val="00C343E7"/>
    <w:rsid w:val="00C34533"/>
    <w:rsid w:val="00C35649"/>
    <w:rsid w:val="00C42DA2"/>
    <w:rsid w:val="00C44AE9"/>
    <w:rsid w:val="00C4566B"/>
    <w:rsid w:val="00C45DDC"/>
    <w:rsid w:val="00C470E7"/>
    <w:rsid w:val="00C5147C"/>
    <w:rsid w:val="00C55B62"/>
    <w:rsid w:val="00C562F5"/>
    <w:rsid w:val="00C671F3"/>
    <w:rsid w:val="00C70954"/>
    <w:rsid w:val="00C73414"/>
    <w:rsid w:val="00C73B48"/>
    <w:rsid w:val="00C74661"/>
    <w:rsid w:val="00C746AC"/>
    <w:rsid w:val="00C751DB"/>
    <w:rsid w:val="00C77462"/>
    <w:rsid w:val="00C77A0C"/>
    <w:rsid w:val="00C8016D"/>
    <w:rsid w:val="00C8077A"/>
    <w:rsid w:val="00C808B9"/>
    <w:rsid w:val="00C82413"/>
    <w:rsid w:val="00C90824"/>
    <w:rsid w:val="00C92133"/>
    <w:rsid w:val="00C927C9"/>
    <w:rsid w:val="00C943B5"/>
    <w:rsid w:val="00CA0EF5"/>
    <w:rsid w:val="00CA1017"/>
    <w:rsid w:val="00CA21F7"/>
    <w:rsid w:val="00CA403D"/>
    <w:rsid w:val="00CA7D1D"/>
    <w:rsid w:val="00CB0174"/>
    <w:rsid w:val="00CB083E"/>
    <w:rsid w:val="00CB203F"/>
    <w:rsid w:val="00CB3D5D"/>
    <w:rsid w:val="00CB494B"/>
    <w:rsid w:val="00CB6826"/>
    <w:rsid w:val="00CC0A1E"/>
    <w:rsid w:val="00CC4507"/>
    <w:rsid w:val="00CC499C"/>
    <w:rsid w:val="00CC4AF3"/>
    <w:rsid w:val="00CD048E"/>
    <w:rsid w:val="00CD1EE3"/>
    <w:rsid w:val="00CD1FAF"/>
    <w:rsid w:val="00CD27B5"/>
    <w:rsid w:val="00CE1515"/>
    <w:rsid w:val="00CE1DD6"/>
    <w:rsid w:val="00CE3288"/>
    <w:rsid w:val="00CE5DDE"/>
    <w:rsid w:val="00CE76CD"/>
    <w:rsid w:val="00CF133E"/>
    <w:rsid w:val="00CF34AB"/>
    <w:rsid w:val="00D060F6"/>
    <w:rsid w:val="00D111C9"/>
    <w:rsid w:val="00D113C9"/>
    <w:rsid w:val="00D13A85"/>
    <w:rsid w:val="00D21C41"/>
    <w:rsid w:val="00D23A64"/>
    <w:rsid w:val="00D247AF"/>
    <w:rsid w:val="00D2491C"/>
    <w:rsid w:val="00D24C97"/>
    <w:rsid w:val="00D27698"/>
    <w:rsid w:val="00D311CC"/>
    <w:rsid w:val="00D317F4"/>
    <w:rsid w:val="00D31DD2"/>
    <w:rsid w:val="00D32BF7"/>
    <w:rsid w:val="00D34B7D"/>
    <w:rsid w:val="00D35FCE"/>
    <w:rsid w:val="00D36D3E"/>
    <w:rsid w:val="00D467B1"/>
    <w:rsid w:val="00D52D90"/>
    <w:rsid w:val="00D552F5"/>
    <w:rsid w:val="00D553E1"/>
    <w:rsid w:val="00D55E20"/>
    <w:rsid w:val="00D63679"/>
    <w:rsid w:val="00D6535B"/>
    <w:rsid w:val="00D66220"/>
    <w:rsid w:val="00D66EAD"/>
    <w:rsid w:val="00D67629"/>
    <w:rsid w:val="00D814BF"/>
    <w:rsid w:val="00D82FDB"/>
    <w:rsid w:val="00D86738"/>
    <w:rsid w:val="00D86ACB"/>
    <w:rsid w:val="00D9142B"/>
    <w:rsid w:val="00D93190"/>
    <w:rsid w:val="00D93526"/>
    <w:rsid w:val="00D94A00"/>
    <w:rsid w:val="00D97445"/>
    <w:rsid w:val="00DA31F1"/>
    <w:rsid w:val="00DA6291"/>
    <w:rsid w:val="00DB10CE"/>
    <w:rsid w:val="00DB198B"/>
    <w:rsid w:val="00DB319B"/>
    <w:rsid w:val="00DB6E44"/>
    <w:rsid w:val="00DB7A4A"/>
    <w:rsid w:val="00DC1CED"/>
    <w:rsid w:val="00DC368D"/>
    <w:rsid w:val="00DC430E"/>
    <w:rsid w:val="00DC6A9D"/>
    <w:rsid w:val="00DC6AFF"/>
    <w:rsid w:val="00DD0D7F"/>
    <w:rsid w:val="00DD3EC9"/>
    <w:rsid w:val="00DE37CB"/>
    <w:rsid w:val="00DE54BE"/>
    <w:rsid w:val="00DF0CDC"/>
    <w:rsid w:val="00DF2B37"/>
    <w:rsid w:val="00DF6764"/>
    <w:rsid w:val="00E00B85"/>
    <w:rsid w:val="00E03EA9"/>
    <w:rsid w:val="00E05BE1"/>
    <w:rsid w:val="00E06987"/>
    <w:rsid w:val="00E06DE3"/>
    <w:rsid w:val="00E07484"/>
    <w:rsid w:val="00E117BE"/>
    <w:rsid w:val="00E11C22"/>
    <w:rsid w:val="00E1306A"/>
    <w:rsid w:val="00E20D33"/>
    <w:rsid w:val="00E2549B"/>
    <w:rsid w:val="00E4586A"/>
    <w:rsid w:val="00E47004"/>
    <w:rsid w:val="00E517E5"/>
    <w:rsid w:val="00E51A01"/>
    <w:rsid w:val="00E56964"/>
    <w:rsid w:val="00E61E86"/>
    <w:rsid w:val="00E63426"/>
    <w:rsid w:val="00E63E85"/>
    <w:rsid w:val="00E65C42"/>
    <w:rsid w:val="00E71476"/>
    <w:rsid w:val="00E74A8F"/>
    <w:rsid w:val="00E74E40"/>
    <w:rsid w:val="00E7646F"/>
    <w:rsid w:val="00E815DD"/>
    <w:rsid w:val="00E85678"/>
    <w:rsid w:val="00E92145"/>
    <w:rsid w:val="00E94AF3"/>
    <w:rsid w:val="00E95A3A"/>
    <w:rsid w:val="00E95B16"/>
    <w:rsid w:val="00E960F3"/>
    <w:rsid w:val="00E96CD7"/>
    <w:rsid w:val="00E97A3B"/>
    <w:rsid w:val="00EA1583"/>
    <w:rsid w:val="00EA38FF"/>
    <w:rsid w:val="00EA5980"/>
    <w:rsid w:val="00EA6B6D"/>
    <w:rsid w:val="00EA7DC6"/>
    <w:rsid w:val="00EB18DC"/>
    <w:rsid w:val="00EB1A5A"/>
    <w:rsid w:val="00EB3449"/>
    <w:rsid w:val="00EB388D"/>
    <w:rsid w:val="00EB5C77"/>
    <w:rsid w:val="00EC0475"/>
    <w:rsid w:val="00EC4301"/>
    <w:rsid w:val="00EC7DCB"/>
    <w:rsid w:val="00ED15F5"/>
    <w:rsid w:val="00ED21BB"/>
    <w:rsid w:val="00ED614B"/>
    <w:rsid w:val="00ED65C1"/>
    <w:rsid w:val="00ED75ED"/>
    <w:rsid w:val="00EE27C2"/>
    <w:rsid w:val="00EE7181"/>
    <w:rsid w:val="00EE731D"/>
    <w:rsid w:val="00EF2C3B"/>
    <w:rsid w:val="00EF3235"/>
    <w:rsid w:val="00EF63C1"/>
    <w:rsid w:val="00EF6F52"/>
    <w:rsid w:val="00F00DEF"/>
    <w:rsid w:val="00F03E87"/>
    <w:rsid w:val="00F03F83"/>
    <w:rsid w:val="00F11924"/>
    <w:rsid w:val="00F1446B"/>
    <w:rsid w:val="00F200FB"/>
    <w:rsid w:val="00F21E7B"/>
    <w:rsid w:val="00F2275A"/>
    <w:rsid w:val="00F24CB5"/>
    <w:rsid w:val="00F24E82"/>
    <w:rsid w:val="00F25C47"/>
    <w:rsid w:val="00F335E5"/>
    <w:rsid w:val="00F339CB"/>
    <w:rsid w:val="00F34F67"/>
    <w:rsid w:val="00F3797D"/>
    <w:rsid w:val="00F37F0E"/>
    <w:rsid w:val="00F460B0"/>
    <w:rsid w:val="00F4780C"/>
    <w:rsid w:val="00F47B8F"/>
    <w:rsid w:val="00F5254A"/>
    <w:rsid w:val="00F531D1"/>
    <w:rsid w:val="00F574B9"/>
    <w:rsid w:val="00F57F40"/>
    <w:rsid w:val="00F60319"/>
    <w:rsid w:val="00F60D4A"/>
    <w:rsid w:val="00F61892"/>
    <w:rsid w:val="00F65D9D"/>
    <w:rsid w:val="00F71116"/>
    <w:rsid w:val="00F712A2"/>
    <w:rsid w:val="00F72F58"/>
    <w:rsid w:val="00F7330B"/>
    <w:rsid w:val="00F73908"/>
    <w:rsid w:val="00F744E0"/>
    <w:rsid w:val="00F74B20"/>
    <w:rsid w:val="00F7517F"/>
    <w:rsid w:val="00F755BD"/>
    <w:rsid w:val="00F8375F"/>
    <w:rsid w:val="00F84368"/>
    <w:rsid w:val="00F877D7"/>
    <w:rsid w:val="00F90A5A"/>
    <w:rsid w:val="00F91F4D"/>
    <w:rsid w:val="00F93D9E"/>
    <w:rsid w:val="00F94C8E"/>
    <w:rsid w:val="00F9516D"/>
    <w:rsid w:val="00F96BCD"/>
    <w:rsid w:val="00FA0246"/>
    <w:rsid w:val="00FA5B86"/>
    <w:rsid w:val="00FB0462"/>
    <w:rsid w:val="00FB0D0E"/>
    <w:rsid w:val="00FB2496"/>
    <w:rsid w:val="00FB37CD"/>
    <w:rsid w:val="00FB5771"/>
    <w:rsid w:val="00FB6FF0"/>
    <w:rsid w:val="00FC0213"/>
    <w:rsid w:val="00FC29E8"/>
    <w:rsid w:val="00FC5E57"/>
    <w:rsid w:val="00FD1AF9"/>
    <w:rsid w:val="00FD51C0"/>
    <w:rsid w:val="00FE006A"/>
    <w:rsid w:val="00FE011D"/>
    <w:rsid w:val="00FE3F1D"/>
    <w:rsid w:val="00FF1CAF"/>
    <w:rsid w:val="00FF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B23A3"/>
  <w15:docId w15:val="{3ECAD8F4-0DE1-476D-8B42-50506DB3C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27D"/>
    <w:pPr>
      <w:spacing w:after="160"/>
    </w:pPr>
    <w:rPr>
      <w:rFonts w:ascii="Arial" w:hAnsi="Arial" w:cs="Times New Roman"/>
      <w:color w:val="000000" w:themeColor="text1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D3F"/>
    <w:pPr>
      <w:spacing w:before="300" w:after="40" w:line="360" w:lineRule="auto"/>
      <w:outlineLvl w:val="0"/>
    </w:pPr>
    <w:rPr>
      <w:b/>
      <w:color w:val="auto"/>
      <w:spacing w:val="20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A5DFC"/>
    <w:pPr>
      <w:spacing w:before="240" w:after="40" w:line="240" w:lineRule="auto"/>
      <w:outlineLvl w:val="1"/>
    </w:pPr>
    <w:rPr>
      <w:b/>
      <w:spacing w:val="20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D3F"/>
    <w:rPr>
      <w:rFonts w:ascii="Arial" w:hAnsi="Arial" w:cs="Times New Roman"/>
      <w:b/>
      <w:spacing w:val="20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5DFC"/>
    <w:rPr>
      <w:rFonts w:ascii="Arial" w:hAnsi="Arial" w:cs="Times New Roman"/>
      <w:b/>
      <w:color w:val="000000" w:themeColor="text1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Bid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Trecho Em Bloco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NormalWeb">
    <w:name w:val="Normal (Web)"/>
    <w:basedOn w:val="Normal"/>
    <w:uiPriority w:val="99"/>
    <w:unhideWhenUsed/>
    <w:rsid w:val="00B232A4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Cs w:val="24"/>
    </w:rPr>
  </w:style>
  <w:style w:type="character" w:customStyle="1" w:styleId="apple-converted-space">
    <w:name w:val="apple-converted-space"/>
    <w:basedOn w:val="DefaultParagraphFont"/>
    <w:rsid w:val="00B232A4"/>
  </w:style>
  <w:style w:type="character" w:styleId="Hyperlink">
    <w:name w:val="Hyperlink"/>
    <w:basedOn w:val="DefaultParagraphFont"/>
    <w:uiPriority w:val="99"/>
    <w:unhideWhenUsed/>
    <w:rsid w:val="00B232A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84B4A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A30F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5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59DC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dia\AppData\Roaming\Microsoft\Templates\Relat&#243;rio%20(Tema%20Equidade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7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3AF69AB-F2B0-43D0-9C0E-D0E139907287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2021/2022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b:Sources xmlns:b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AA717AB-4BF4-4E4B-8B3E-77B6088560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2136649-C642-4DEC-8AD0-2471BC4316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Equidade).dotx</Template>
  <TotalTime>245</TotalTime>
  <Pages>35</Pages>
  <Words>4183</Words>
  <Characters>22593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Redes de Dados II</vt:lpstr>
      <vt:lpstr>A Evolução do Violoncelo - Do Barroco à atualidade</vt:lpstr>
    </vt:vector>
  </TitlesOfParts>
  <Company/>
  <LinksUpToDate>false</LinksUpToDate>
  <CharactersWithSpaces>26723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Dados II</dc:title>
  <dc:subject>Trabalho Prático 3</dc:subject>
  <dc:creator>Daniel Graça, n.º 20948</dc:creator>
  <cp:keywords/>
  <dc:description/>
  <cp:lastModifiedBy>Daniel Graça</cp:lastModifiedBy>
  <cp:revision>129</cp:revision>
  <cp:lastPrinted>2022-04-07T21:12:00Z</cp:lastPrinted>
  <dcterms:created xsi:type="dcterms:W3CDTF">2022-04-06T16:24:00Z</dcterms:created>
  <dcterms:modified xsi:type="dcterms:W3CDTF">2022-04-26T22:15:00Z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